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3C73" w14:textId="77777777" w:rsidR="009943D9" w:rsidRPr="009F597C" w:rsidRDefault="004B1F60">
      <w:pPr>
        <w:rPr>
          <w:rFonts w:ascii="Arial" w:hAnsi="Arial" w:cs="Arial"/>
        </w:rPr>
      </w:pPr>
      <w:r w:rsidRPr="009F597C">
        <w:rPr>
          <w:rFonts w:ascii="Arial" w:hAnsi="Arial" w:cs="Arial"/>
          <w:noProof/>
        </w:rPr>
        <w:drawing>
          <wp:inline distT="0" distB="0" distL="0" distR="0" wp14:anchorId="53BB8FCE" wp14:editId="5D88C66C">
            <wp:extent cx="1600200" cy="103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DB05" w14:textId="77777777" w:rsidR="009943D9" w:rsidRPr="009F597C" w:rsidRDefault="009943D9">
      <w:pPr>
        <w:rPr>
          <w:rFonts w:ascii="Arial" w:hAnsi="Arial" w:cs="Arial"/>
        </w:rPr>
      </w:pPr>
    </w:p>
    <w:p w14:paraId="23554774" w14:textId="77777777" w:rsidR="009943D9" w:rsidRPr="009F597C" w:rsidRDefault="009943D9">
      <w:pPr>
        <w:rPr>
          <w:rFonts w:ascii="Arial" w:hAnsi="Arial" w:cs="Arial"/>
        </w:rPr>
      </w:pPr>
    </w:p>
    <w:p w14:paraId="19A2F18E" w14:textId="77777777" w:rsidR="009943D9" w:rsidRPr="009F597C" w:rsidRDefault="009943D9">
      <w:pPr>
        <w:rPr>
          <w:rFonts w:ascii="Arial" w:hAnsi="Arial" w:cs="Arial"/>
        </w:rPr>
      </w:pPr>
    </w:p>
    <w:p w14:paraId="1B1981D8" w14:textId="77777777" w:rsidR="009943D9" w:rsidRPr="009F597C" w:rsidRDefault="009943D9">
      <w:pPr>
        <w:rPr>
          <w:rFonts w:ascii="Arial" w:hAnsi="Arial" w:cs="Arial"/>
        </w:rPr>
      </w:pPr>
    </w:p>
    <w:p w14:paraId="3C970A38" w14:textId="032FB687" w:rsidR="009943D9" w:rsidRPr="009F597C" w:rsidRDefault="009943D9">
      <w:pPr>
        <w:rPr>
          <w:rFonts w:ascii="Arial" w:hAnsi="Arial" w:cs="Arial"/>
        </w:rPr>
      </w:pPr>
    </w:p>
    <w:p w14:paraId="096FDC84" w14:textId="587A1C2D" w:rsidR="009943D9" w:rsidRPr="009F597C" w:rsidRDefault="00CB099F">
      <w:pPr>
        <w:rPr>
          <w:rFonts w:ascii="Arial" w:hAnsi="Arial" w:cs="Arial"/>
        </w:rPr>
      </w:pPr>
      <w:r w:rsidRPr="009F597C">
        <w:rPr>
          <w:rFonts w:ascii="Arial" w:hAnsi="Arial" w:cs="Arial"/>
          <w:noProof/>
          <w:color w:val="999999"/>
          <w:sz w:val="7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310F59" wp14:editId="15B7F4C6">
                <wp:simplePos x="0" y="0"/>
                <wp:positionH relativeFrom="column">
                  <wp:posOffset>31335</wp:posOffset>
                </wp:positionH>
                <wp:positionV relativeFrom="paragraph">
                  <wp:posOffset>30737</wp:posOffset>
                </wp:positionV>
                <wp:extent cx="6377305" cy="2215169"/>
                <wp:effectExtent l="0" t="0" r="0" b="0"/>
                <wp:wrapNone/>
                <wp:docPr id="1289521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7305" cy="2215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E1461" w14:textId="77777777" w:rsidR="00CB099F" w:rsidRDefault="00CB099F" w:rsidP="00DF798C">
                            <w:pPr>
                              <w:pStyle w:val="Documenttitleline2"/>
                              <w:rPr>
                                <w:b/>
                                <w:bCs/>
                                <w:color w:val="00625E"/>
                              </w:rPr>
                            </w:pPr>
                            <w:r w:rsidRPr="00CB099F">
                              <w:rPr>
                                <w:b/>
                                <w:bCs/>
                                <w:color w:val="00625E"/>
                              </w:rPr>
                              <w:t>Updating the list of electricity generators with CPO powers in the CBL</w:t>
                            </w:r>
                          </w:p>
                          <w:p w14:paraId="0F48C675" w14:textId="5AB32DEA" w:rsidR="00E74D71" w:rsidRPr="00B042B9" w:rsidRDefault="00CB099F" w:rsidP="00DF798C">
                            <w:pPr>
                              <w:pStyle w:val="Documenttitleline2"/>
                            </w:pPr>
                            <w:r>
                              <w:t>Docum</w:t>
                            </w:r>
                            <w:r w:rsidRPr="00CB099F">
                              <w:t>ent</w:t>
                            </w:r>
                            <w:r>
                              <w:t>ation</w:t>
                            </w:r>
                            <w:r w:rsidR="00857633">
                              <w:t xml:space="preserve"> and checklist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310F5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.45pt;margin-top:2.4pt;width:502.15pt;height:17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UcD4gEAAKIDAAAOAAAAZHJzL2Uyb0RvYy54bWysU9tu2zAMfR+wfxD0vvjSXFYjTtG16DCg&#10;uwDdPkCWJduYLWqUEjv7+lFymmbb27AXQSLpw3MO6e3NNPTsoNB1YEqeLVLOlJFQd6Yp+bevD2/e&#10;cua8MLXowaiSH5XjN7vXr7ajLVQOLfS1QkYgxhWjLXnrvS2SxMlWDcItwCpDSQ04CE9PbJIaxUjo&#10;Q5/kabpORsDaIkjlHEXv5yTfRXytlfSftXbKs77kxM3HE+NZhTPZbUXRoLBtJ080xD+wGERnqOkZ&#10;6l54wfbY/QU1dBLBgfYLCUMCWndSRQ2kJkv/UPPUCquiFjLH2bNN7v/Byk+HJ/sFmZ/ewUQDjCKc&#10;fQT53TEDd60wjbpFhLFVoqbGWbAsGa0rTp8Gq13hAkg1foSahiz2HiLQpHEIrpBORug0gOPZdDV5&#10;Jim4vtpsrtIVZ5JyeZ6tsvV17CGK588tOv9ewcDCpeRIU43w4vDofKAjiueS0M3AQ9f3cbK9+S1A&#10;hSES6QfGM3c/VRNVBxkV1EcSgjAvCi02XVrAn5yNtCQldz/2AhVn/QdDZlxny2XYqvhYrjY5PfAy&#10;U11mhJEEVXLP2Xy98/Mm7i12TUudZvsN3JKBuovSXlideNMiRMWnpQ2bdvmOVS+/1u4XAAAA//8D&#10;AFBLAwQUAAYACAAAACEAlQptU9wAAAAIAQAADwAAAGRycy9kb3ducmV2LnhtbEyPS0/DMBCE70j8&#10;B2uRuNE1fYmEOBUCcQVRHhI3N94mEfE6it0m/Hu2J3oarWY0822xmXynjjTENrCB25kGRVwF13Jt&#10;4OP9+eYOVEyWne0Ck4FfirApLy8Km7sw8hsdt6lWUsIxtwaalPocMVYNeRtnoScWbx8Gb5OcQ41u&#10;sKOU+w7nWq/R25ZlobE9PTZU/WwP3sDny/77a6lf6ye/6scwaWSfoTHXV9PDPahEU/oPwwlf0KEU&#10;pl04sIuqM7DMJCgi/CdX62wOamdgsVqsAcsCzx8o/wAAAP//AwBQSwECLQAUAAYACAAAACEAtoM4&#10;kv4AAADhAQAAEwAAAAAAAAAAAAAAAAAAAAAAW0NvbnRlbnRfVHlwZXNdLnhtbFBLAQItABQABgAI&#10;AAAAIQA4/SH/1gAAAJQBAAALAAAAAAAAAAAAAAAAAC8BAABfcmVscy8ucmVsc1BLAQItABQABgAI&#10;AAAAIQBXYUcD4gEAAKIDAAAOAAAAAAAAAAAAAAAAAC4CAABkcnMvZTJvRG9jLnhtbFBLAQItABQA&#10;BgAIAAAAIQCVCm1T3AAAAAgBAAAPAAAAAAAAAAAAAAAAADwEAABkcnMvZG93bnJldi54bWxQSwUG&#10;AAAAAAQABADzAAAARQUAAAAA&#10;" filled="f" stroked="f">
                <v:textbox>
                  <w:txbxContent>
                    <w:p w14:paraId="051E1461" w14:textId="77777777" w:rsidR="00CB099F" w:rsidRDefault="00CB099F" w:rsidP="00DF798C">
                      <w:pPr>
                        <w:pStyle w:val="Documenttitleline2"/>
                        <w:rPr>
                          <w:b/>
                          <w:bCs/>
                          <w:color w:val="00625E"/>
                        </w:rPr>
                      </w:pPr>
                      <w:r w:rsidRPr="00CB099F">
                        <w:rPr>
                          <w:b/>
                          <w:bCs/>
                          <w:color w:val="00625E"/>
                        </w:rPr>
                        <w:t>Updating the list of electricity generators with CPO powers in the CBL</w:t>
                      </w:r>
                    </w:p>
                    <w:p w14:paraId="0F48C675" w14:textId="5AB32DEA" w:rsidR="00E74D71" w:rsidRPr="00B042B9" w:rsidRDefault="00CB099F" w:rsidP="00DF798C">
                      <w:pPr>
                        <w:pStyle w:val="Documenttitleline2"/>
                      </w:pPr>
                      <w:r>
                        <w:t>Docum</w:t>
                      </w:r>
                      <w:r w:rsidRPr="00CB099F">
                        <w:t>ent</w:t>
                      </w:r>
                      <w:r>
                        <w:t>ation</w:t>
                      </w:r>
                      <w:r w:rsidR="00857633">
                        <w:t xml:space="preserve"> and checklist</w:t>
                      </w:r>
                    </w:p>
                  </w:txbxContent>
                </v:textbox>
              </v:shape>
            </w:pict>
          </mc:Fallback>
        </mc:AlternateContent>
      </w:r>
    </w:p>
    <w:p w14:paraId="236B6316" w14:textId="6FFF4912" w:rsidR="009943D9" w:rsidRPr="009F597C" w:rsidRDefault="009943D9">
      <w:pPr>
        <w:rPr>
          <w:rFonts w:ascii="Arial" w:hAnsi="Arial" w:cs="Arial"/>
        </w:rPr>
      </w:pPr>
    </w:p>
    <w:p w14:paraId="69C50022" w14:textId="1CEB74D8" w:rsidR="009943D9" w:rsidRPr="009F597C" w:rsidRDefault="009943D9">
      <w:pPr>
        <w:rPr>
          <w:rFonts w:ascii="Arial" w:hAnsi="Arial" w:cs="Arial"/>
        </w:rPr>
      </w:pPr>
    </w:p>
    <w:p w14:paraId="45A2FA95" w14:textId="52C0D953" w:rsidR="009943D9" w:rsidRPr="009F597C" w:rsidRDefault="009943D9">
      <w:pPr>
        <w:rPr>
          <w:rFonts w:ascii="Arial" w:hAnsi="Arial" w:cs="Arial"/>
        </w:rPr>
      </w:pPr>
    </w:p>
    <w:p w14:paraId="187404FE" w14:textId="3BD6592B" w:rsidR="009943D9" w:rsidRPr="009F597C" w:rsidRDefault="004B1F60">
      <w:pPr>
        <w:rPr>
          <w:rFonts w:ascii="Arial" w:hAnsi="Arial" w:cs="Arial"/>
        </w:rPr>
      </w:pPr>
      <w:r w:rsidRPr="009F597C">
        <w:rPr>
          <w:rFonts w:ascii="Arial" w:hAnsi="Arial" w:cs="Arial"/>
          <w:noProof/>
          <w:color w:val="999999"/>
          <w:sz w:val="7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4FA965E" wp14:editId="3C6768BE">
                <wp:simplePos x="0" y="0"/>
                <wp:positionH relativeFrom="column">
                  <wp:posOffset>31750</wp:posOffset>
                </wp:positionH>
                <wp:positionV relativeFrom="paragraph">
                  <wp:posOffset>6433820</wp:posOffset>
                </wp:positionV>
                <wp:extent cx="2057400" cy="342900"/>
                <wp:effectExtent l="3810" t="2540" r="0" b="0"/>
                <wp:wrapNone/>
                <wp:docPr id="174369719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22B81" w14:textId="77777777" w:rsidR="005312C3" w:rsidRPr="00DF798C" w:rsidRDefault="002E3FA9" w:rsidP="00DF798C">
                            <w:pPr>
                              <w:pStyle w:val="Documentdatewhitetext"/>
                            </w:pPr>
                            <w:r w:rsidRPr="00DF798C">
                              <w:t>November 202</w:t>
                            </w:r>
                            <w:r w:rsidR="00B042B9" w:rsidRPr="00DF798C"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A965E" id="Text Box 12" o:spid="_x0000_s1027" type="#_x0000_t202" style="position:absolute;margin-left:2.5pt;margin-top:506.6pt;width:162pt;height:2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id4QEAAKgDAAAOAAAAZHJzL2Uyb0RvYy54bWysU9tu1DAQfUfiHyy/s8mGLaXRZqvSqgip&#10;XKTCBziOnVgkHjP2brJ8PWMn3S7whnixxjPOmXPOTLbX09Czg0JvwFZ8vco5U1ZCY2xb8W9f71+9&#10;5cwHYRvRg1UVPyrPr3cvX2xHV6oCOugbhYxArC9HV/EuBFdmmZedGoRfgVOWihpwEIGu2GYNipHQ&#10;hz4r8vxNNgI2DkEq7yl7Nxf5LuFrrWT4rLVXgfUVJ24hnZjOOp7ZbivKFoXrjFxoiH9gMQhjqekJ&#10;6k4EwfZo/oIajETwoMNKwpCB1kaqpIHUrPM/1Dx2wqmkhczx7mST/3+w8tPh0X1BFqZ3MNEAkwjv&#10;HkB+98zCbSdsq24QYeyUaKjxOlqWjc6Xy6fRal/6CFKPH6GhIYt9gAQ0aRyiK6STEToN4HgyXU2B&#10;SUoW+cXlJqeSpNrrTXFFcWwhyqevHfrwXsHAYlBxpKEmdHF48GF++vQkNrNwb/o+Dba3vyUIM2YS&#10;+0h4ph6memKmWaRFMTU0R5KDMK8LrTcFHeBPzkZalYr7H3uBirP+gyVLrtabTdytdNlcXBZ0wfNK&#10;fV4RVhJUxQNnc3gb5n3cOzRtR53mIVi4IRu1SQqfWS30aR2SR8vqxn07v6dXzz/Y7hcAAAD//wMA&#10;UEsDBBQABgAIAAAAIQDfd85g3gAAAAsBAAAPAAAAZHJzL2Rvd25yZXYueG1sTI/NTsMwEITvSLyD&#10;tUjc6LopLTTEqRCIK4jyI3Fz420SEa+j2G3C27M9wXFnRzPfFJvJd+pIQ2wDG5jPNCjiKriWawPv&#10;b09Xt6BisuxsF5gM/FCETXl+VtjchZFf6bhNtZIQjrk10KTU54ixasjbOAs9sfz2YfA2yTnU6AY7&#10;SrjvMNN6hd62LA2N7emhoep7e/AGPp73X5/X+qV+9Mt+DJNG9ms05vJiur8DlWhKf2Y44Qs6lMK0&#10;Cwd2UXUGlrIkiazniwyUGBbZWqTdSVrdZIBlgf83lL8AAAD//wMAUEsBAi0AFAAGAAgAAAAhALaD&#10;OJL+AAAA4QEAABMAAAAAAAAAAAAAAAAAAAAAAFtDb250ZW50X1R5cGVzXS54bWxQSwECLQAUAAYA&#10;CAAAACEAOP0h/9YAAACUAQAACwAAAAAAAAAAAAAAAAAvAQAAX3JlbHMvLnJlbHNQSwECLQAUAAYA&#10;CAAAACEAsD7oneEBAACoAwAADgAAAAAAAAAAAAAAAAAuAgAAZHJzL2Uyb0RvYy54bWxQSwECLQAU&#10;AAYACAAAACEA33fOYN4AAAALAQAADwAAAAAAAAAAAAAAAAA7BAAAZHJzL2Rvd25yZXYueG1sUEsF&#10;BgAAAAAEAAQA8wAAAEYFAAAAAA==&#10;" filled="f" stroked="f">
                <v:textbox>
                  <w:txbxContent>
                    <w:p w14:paraId="69C22B81" w14:textId="77777777" w:rsidR="005312C3" w:rsidRPr="00DF798C" w:rsidRDefault="002E3FA9" w:rsidP="00DF798C">
                      <w:pPr>
                        <w:pStyle w:val="Documentdatewhitetext"/>
                      </w:pPr>
                      <w:r w:rsidRPr="00DF798C">
                        <w:t>November 202</w:t>
                      </w:r>
                      <w:r w:rsidR="00B042B9" w:rsidRPr="00DF798C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9F597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662A1DA2" wp14:editId="78BFBD2B">
                <wp:simplePos x="0" y="0"/>
                <wp:positionH relativeFrom="column">
                  <wp:posOffset>0</wp:posOffset>
                </wp:positionH>
                <wp:positionV relativeFrom="paragraph">
                  <wp:posOffset>1944370</wp:posOffset>
                </wp:positionV>
                <wp:extent cx="6515100" cy="4914900"/>
                <wp:effectExtent l="635" t="0" r="0" b="635"/>
                <wp:wrapTight wrapText="bothSides">
                  <wp:wrapPolygon edited="0">
                    <wp:start x="-32" y="0"/>
                    <wp:lineTo x="-32" y="21567"/>
                    <wp:lineTo x="21600" y="21567"/>
                    <wp:lineTo x="21600" y="0"/>
                    <wp:lineTo x="-32" y="0"/>
                  </wp:wrapPolygon>
                </wp:wrapTight>
                <wp:docPr id="12695703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4914900"/>
                        </a:xfrm>
                        <a:prstGeom prst="rect">
                          <a:avLst/>
                        </a:prstGeom>
                        <a:solidFill>
                          <a:srgbClr val="0062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E437DB" id="Rectangle 5" o:spid="_x0000_s1026" style="position:absolute;margin-left:0;margin-top:153.1pt;width:513pt;height:38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YJB5gEAALYDAAAOAAAAZHJzL2Uyb0RvYy54bWysU9uO2yAQfa/Uf0C8N7ajJO1acVarbLeq&#10;tL1I234AwWCjYoYOJE769R1wNhu1b1VfEMMMZ+YcDuvb42DZQWEw4BpezUrOlJPQGtc1/Pu3hzfv&#10;OAtRuFZYcKrhJxX47eb1q/XoazWHHmyrkBGIC/XoG97H6OuiCLJXgwgz8MpRUgMOIlKIXdGiGAl9&#10;sMW8LFfFCNh6BKlCoNP7Kck3GV9rJeMXrYOKzDacZot5xbzu0lps1qLuUPjeyPMY4h+mGIRx1PQC&#10;dS+iYHs0f0ENRiIE0HEmYShAayNV5kBsqvIPNk+98CpzIXGCv8gU/h+s/Hx48l8xjR78I8gfgTnY&#10;9sJ16g4Rxl6JltpVSahi9KG+XEhBoKtsN36Clp5W7CNkDY4ahwRI7NgxS326SK2OkUk6XC2rZVXS&#10;i0jKLW6qxQ0FqYeon697DPGDgoGlTcOR3jLDi8NjiFPpc0keH6xpH4y1OcBut7XIDiK9e7maL9+f&#10;0cN1mXWp2EG6NiGmk8wzUUsuCvUO2hPRRJjMQ2anTQ/4i7ORjNPw8HMvUHFmPzqSirgsktNysFi+&#10;nVOA15nddUY4SVANj5xN222c3Ln3aLqeOlWZtIM7klebTPxlqvOwZI4s3dnIyX3Xca56+W6b3wAA&#10;AP//AwBQSwMEFAAGAAgAAAAhANH0OQ3fAAAACgEAAA8AAABkcnMvZG93bnJldi54bWxMj8FOwzAQ&#10;RO9I/IO1SL1RG1eKqhCnglZckHqgRQJubrxNosZrK3bS9O9xTnDb3RnNvik2k+3YiH1oHSl4Wgpg&#10;SJUzLdUKPo9vj2tgIWoyunOECm4YYFPe3xU6N+5KHzgeYs1SCIVcK2hi9DnnoWrQ6rB0HilpZ9db&#10;HdPa19z0+prCbcelEBm3uqX0odEetw1Wl8NgFezNRf68+/HV8K/bcVd7Gr7PK6UWD9PLM7CIU/wz&#10;w4yf0KFMTCc3kAmsU5CKRAUrkUlgsyxklk6neVoLCbws+P8K5S8AAAD//wMAUEsBAi0AFAAGAAgA&#10;AAAhALaDOJL+AAAA4QEAABMAAAAAAAAAAAAAAAAAAAAAAFtDb250ZW50X1R5cGVzXS54bWxQSwEC&#10;LQAUAAYACAAAACEAOP0h/9YAAACUAQAACwAAAAAAAAAAAAAAAAAvAQAAX3JlbHMvLnJlbHNQSwEC&#10;LQAUAAYACAAAACEArnmCQeYBAAC2AwAADgAAAAAAAAAAAAAAAAAuAgAAZHJzL2Uyb0RvYy54bWxQ&#10;SwECLQAUAAYACAAAACEA0fQ5Dd8AAAAKAQAADwAAAAAAAAAAAAAAAABABAAAZHJzL2Rvd25yZXYu&#10;eG1sUEsFBgAAAAAEAAQA8wAAAEwFAAAAAA==&#10;" fillcolor="#00625e" stroked="f">
                <w10:wrap type="tight"/>
              </v:rect>
            </w:pict>
          </mc:Fallback>
        </mc:AlternateContent>
      </w:r>
      <w:r w:rsidR="00D2479C" w:rsidRPr="009F597C">
        <w:rPr>
          <w:rFonts w:ascii="Arial" w:hAnsi="Arial" w:cs="Arial"/>
        </w:rPr>
        <w:br w:type="page"/>
      </w:r>
    </w:p>
    <w:p w14:paraId="35F0361A" w14:textId="77777777" w:rsidR="009943D9" w:rsidRPr="009F597C" w:rsidRDefault="009943D9">
      <w:pPr>
        <w:rPr>
          <w:rFonts w:ascii="Arial" w:hAnsi="Arial" w:cs="Arial"/>
        </w:rPr>
      </w:pPr>
    </w:p>
    <w:p w14:paraId="5B585544" w14:textId="77777777" w:rsidR="009943D9" w:rsidRPr="009F597C" w:rsidRDefault="009943D9">
      <w:pPr>
        <w:rPr>
          <w:rFonts w:ascii="Arial" w:hAnsi="Arial" w:cs="Arial"/>
        </w:rPr>
      </w:pPr>
    </w:p>
    <w:tbl>
      <w:tblPr>
        <w:tblW w:w="4952" w:type="pct"/>
        <w:tblInd w:w="113" w:type="dxa"/>
        <w:tblLayout w:type="fixed"/>
        <w:tblCellMar>
          <w:top w:w="11" w:type="dxa"/>
          <w:left w:w="113" w:type="dxa"/>
          <w:bottom w:w="11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7590"/>
      </w:tblGrid>
      <w:tr w:rsidR="00CB099F" w:rsidRPr="009F597C" w14:paraId="07AFC9D1" w14:textId="77777777" w:rsidTr="00CB099F">
        <w:trPr>
          <w:trHeight w:val="170"/>
        </w:trPr>
        <w:tc>
          <w:tcPr>
            <w:tcW w:w="2496" w:type="dxa"/>
          </w:tcPr>
          <w:p w14:paraId="11D7AEFB" w14:textId="77777777" w:rsidR="00CB099F" w:rsidRPr="009F597C" w:rsidRDefault="00CB099F" w:rsidP="00157E0A">
            <w:pPr>
              <w:rPr>
                <w:rFonts w:ascii="Arial" w:hAnsi="Arial" w:cs="Arial"/>
                <w:b/>
                <w:sz w:val="24"/>
              </w:rPr>
            </w:pPr>
            <w:r w:rsidRPr="009F597C">
              <w:rPr>
                <w:rFonts w:ascii="Arial" w:hAnsi="Arial" w:cs="Arial"/>
                <w:b/>
                <w:sz w:val="24"/>
              </w:rPr>
              <w:t>Author/updater</w:t>
            </w:r>
          </w:p>
        </w:tc>
        <w:tc>
          <w:tcPr>
            <w:tcW w:w="7579" w:type="dxa"/>
          </w:tcPr>
          <w:p w14:paraId="1A609E90" w14:textId="77777777" w:rsidR="00CB099F" w:rsidRPr="009F597C" w:rsidRDefault="00CB099F" w:rsidP="00157E0A">
            <w:pPr>
              <w:rPr>
                <w:rFonts w:ascii="Arial" w:hAnsi="Arial" w:cs="Arial"/>
                <w:sz w:val="24"/>
              </w:rPr>
            </w:pPr>
            <w:r w:rsidRPr="009F597C">
              <w:rPr>
                <w:rFonts w:ascii="Arial" w:hAnsi="Arial" w:cs="Arial"/>
                <w:sz w:val="24"/>
              </w:rPr>
              <w:t>Jo Gerulaitis</w:t>
            </w:r>
          </w:p>
        </w:tc>
      </w:tr>
      <w:tr w:rsidR="00CB099F" w:rsidRPr="009F597C" w14:paraId="435C9C75" w14:textId="77777777" w:rsidTr="00CB099F">
        <w:trPr>
          <w:trHeight w:val="170"/>
        </w:trPr>
        <w:tc>
          <w:tcPr>
            <w:tcW w:w="2496" w:type="dxa"/>
          </w:tcPr>
          <w:p w14:paraId="7DDDFFAF" w14:textId="77777777" w:rsidR="00CB099F" w:rsidRPr="009F597C" w:rsidRDefault="00CB099F" w:rsidP="00157E0A">
            <w:pPr>
              <w:rPr>
                <w:rFonts w:ascii="Arial" w:hAnsi="Arial" w:cs="Arial"/>
                <w:b/>
                <w:sz w:val="24"/>
              </w:rPr>
            </w:pPr>
            <w:r w:rsidRPr="009F597C">
              <w:rPr>
                <w:rFonts w:ascii="Arial" w:hAnsi="Arial" w:cs="Arial"/>
                <w:b/>
                <w:sz w:val="24"/>
              </w:rPr>
              <w:t>Date</w:t>
            </w:r>
          </w:p>
        </w:tc>
        <w:tc>
          <w:tcPr>
            <w:tcW w:w="7579" w:type="dxa"/>
          </w:tcPr>
          <w:p w14:paraId="48A6D595" w14:textId="282012B3" w:rsidR="00CB099F" w:rsidRPr="009F597C" w:rsidRDefault="0073132C" w:rsidP="00157E0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23/09</w:t>
            </w:r>
            <w:r w:rsidR="00CB099F" w:rsidRPr="009F597C">
              <w:rPr>
                <w:rFonts w:ascii="Arial" w:hAnsi="Arial" w:cs="Arial"/>
                <w:sz w:val="24"/>
              </w:rPr>
              <w:t>/2025</w:t>
            </w:r>
          </w:p>
        </w:tc>
      </w:tr>
      <w:tr w:rsidR="00CB099F" w:rsidRPr="009F597C" w14:paraId="3EBE2AF1" w14:textId="77777777" w:rsidTr="00CB099F">
        <w:trPr>
          <w:trHeight w:val="170"/>
        </w:trPr>
        <w:tc>
          <w:tcPr>
            <w:tcW w:w="2496" w:type="dxa"/>
          </w:tcPr>
          <w:p w14:paraId="52EAFA7C" w14:textId="77777777" w:rsidR="00CB099F" w:rsidRPr="009F597C" w:rsidRDefault="00CB099F" w:rsidP="00157E0A">
            <w:pPr>
              <w:rPr>
                <w:rFonts w:ascii="Arial" w:hAnsi="Arial" w:cs="Arial"/>
                <w:b/>
                <w:sz w:val="24"/>
              </w:rPr>
            </w:pPr>
            <w:r w:rsidRPr="009F597C">
              <w:rPr>
                <w:rFonts w:ascii="Arial" w:hAnsi="Arial" w:cs="Arial"/>
                <w:b/>
                <w:sz w:val="24"/>
              </w:rPr>
              <w:t xml:space="preserve">Version </w:t>
            </w:r>
          </w:p>
        </w:tc>
        <w:tc>
          <w:tcPr>
            <w:tcW w:w="7579" w:type="dxa"/>
          </w:tcPr>
          <w:p w14:paraId="1B9859EA" w14:textId="183DA94B" w:rsidR="00CB099F" w:rsidRPr="009F597C" w:rsidRDefault="00CB099F" w:rsidP="00157E0A">
            <w:pPr>
              <w:rPr>
                <w:rFonts w:ascii="Arial" w:hAnsi="Arial" w:cs="Arial"/>
                <w:sz w:val="24"/>
              </w:rPr>
            </w:pPr>
            <w:r w:rsidRPr="009F597C">
              <w:rPr>
                <w:rFonts w:ascii="Arial" w:hAnsi="Arial" w:cs="Arial"/>
                <w:sz w:val="24"/>
              </w:rPr>
              <w:t>0.</w:t>
            </w:r>
            <w:r w:rsidR="0073132C">
              <w:rPr>
                <w:rFonts w:ascii="Arial" w:hAnsi="Arial" w:cs="Arial"/>
                <w:sz w:val="24"/>
              </w:rPr>
              <w:t>3</w:t>
            </w:r>
          </w:p>
        </w:tc>
      </w:tr>
    </w:tbl>
    <w:p w14:paraId="66CBF907" w14:textId="77777777" w:rsidR="004A2952" w:rsidRPr="009F597C" w:rsidRDefault="004A2952">
      <w:pPr>
        <w:rPr>
          <w:rFonts w:ascii="Arial" w:hAnsi="Arial" w:cs="Arial"/>
        </w:rPr>
      </w:pPr>
    </w:p>
    <w:p w14:paraId="074EE3DD" w14:textId="77777777" w:rsidR="00820FA3" w:rsidRDefault="00820FA3">
      <w:pPr>
        <w:rPr>
          <w:rFonts w:ascii="Arial" w:hAnsi="Arial" w:cs="Arial"/>
        </w:rPr>
      </w:pPr>
    </w:p>
    <w:p w14:paraId="26A8C15D" w14:textId="38F39ED8" w:rsidR="00593EA7" w:rsidRPr="005E381D" w:rsidRDefault="0073132C" w:rsidP="005E381D">
      <w:pPr>
        <w:pStyle w:val="Heading3"/>
      </w:pPr>
      <w:r>
        <w:t xml:space="preserve">Tasks for person with </w:t>
      </w:r>
      <w:r w:rsidR="00593EA7">
        <w:t>Python installed</w:t>
      </w:r>
      <w:r w:rsidR="00BF32C5">
        <w:t xml:space="preserve"> (EST updater or Jo Gerulaitis)</w:t>
      </w:r>
      <w:r w:rsidR="00593EA7">
        <w:t>:</w:t>
      </w:r>
    </w:p>
    <w:p w14:paraId="5AD55AC6" w14:textId="1602F0B0" w:rsidR="00593EA7" w:rsidRPr="00A00E46" w:rsidRDefault="00593EA7" w:rsidP="005E381D">
      <w:pPr>
        <w:pStyle w:val="Heading3"/>
        <w:numPr>
          <w:ilvl w:val="0"/>
          <w:numId w:val="0"/>
        </w:numPr>
        <w:rPr>
          <w:color w:val="525252" w:themeColor="accent3" w:themeShade="80"/>
        </w:rPr>
      </w:pPr>
      <w:r w:rsidRPr="00A00E46">
        <w:rPr>
          <w:color w:val="525252" w:themeColor="accent3" w:themeShade="80"/>
        </w:rPr>
        <w:t>Download the new Ofgem list (PDF)</w:t>
      </w:r>
      <w:r w:rsidR="0068161E" w:rsidRPr="00A00E46">
        <w:rPr>
          <w:color w:val="525252" w:themeColor="accent3" w:themeShade="80"/>
        </w:rPr>
        <w:t xml:space="preserve"> and extract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474"/>
      </w:tblGrid>
      <w:tr w:rsidR="0068161E" w:rsidRPr="009F597C" w14:paraId="1AF609AD" w14:textId="77777777" w:rsidTr="00521EF0">
        <w:trPr>
          <w:cantSplit/>
          <w:trHeight w:val="517"/>
        </w:trPr>
        <w:tc>
          <w:tcPr>
            <w:tcW w:w="704" w:type="dxa"/>
            <w:shd w:val="clear" w:color="auto" w:fill="A5A5A5" w:themeFill="accent3"/>
          </w:tcPr>
          <w:p w14:paraId="5A892B7E" w14:textId="77777777" w:rsidR="0068161E" w:rsidRPr="009F597C" w:rsidRDefault="0068161E" w:rsidP="002668D0">
            <w:pPr>
              <w:pStyle w:val="ListParagraph"/>
              <w:numPr>
                <w:ilvl w:val="0"/>
                <w:numId w:val="0"/>
              </w:numPr>
              <w:ind w:left="312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474" w:type="dxa"/>
            <w:shd w:val="clear" w:color="auto" w:fill="A5A5A5" w:themeFill="accent3"/>
            <w:vAlign w:val="center"/>
          </w:tcPr>
          <w:p w14:paraId="5B565B36" w14:textId="77777777" w:rsidR="0068161E" w:rsidRPr="009F597C" w:rsidRDefault="0068161E" w:rsidP="002668D0">
            <w:pPr>
              <w:pStyle w:val="ListParagraph"/>
              <w:numPr>
                <w:ilvl w:val="0"/>
                <w:numId w:val="0"/>
              </w:numPr>
              <w:ind w:left="312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9F597C">
              <w:rPr>
                <w:b/>
                <w:bCs/>
                <w:color w:val="FFFFFF" w:themeColor="background1"/>
                <w:sz w:val="24"/>
                <w:szCs w:val="24"/>
              </w:rPr>
              <w:t>Task description</w:t>
            </w:r>
          </w:p>
        </w:tc>
      </w:tr>
      <w:tr w:rsidR="0068161E" w:rsidRPr="009F597C" w14:paraId="49FF3669" w14:textId="77777777" w:rsidTr="002668D0">
        <w:trPr>
          <w:trHeight w:val="838"/>
        </w:trPr>
        <w:tc>
          <w:tcPr>
            <w:tcW w:w="704" w:type="dxa"/>
          </w:tcPr>
          <w:p w14:paraId="0DC13B9B" w14:textId="77777777" w:rsidR="0068161E" w:rsidRPr="009F597C" w:rsidRDefault="0068161E" w:rsidP="002668D0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12"/>
            </w:pPr>
          </w:p>
        </w:tc>
        <w:tc>
          <w:tcPr>
            <w:tcW w:w="9474" w:type="dxa"/>
          </w:tcPr>
          <w:p w14:paraId="491872F6" w14:textId="4D629E06" w:rsidR="0068161E" w:rsidRPr="003320E9" w:rsidRDefault="00696B06" w:rsidP="002668D0">
            <w:pPr>
              <w:spacing w:line="276" w:lineRule="auto"/>
              <w:ind w:left="-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Download the latest Ofgem list</w:t>
            </w:r>
            <w:r w:rsidR="0068161E" w:rsidRPr="009F597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 w:rsidR="0068161E" w:rsidRPr="009F597C">
              <w:rPr>
                <w:rFonts w:ascii="Arial" w:hAnsi="Arial" w:cs="Arial"/>
              </w:rPr>
              <w:t>PDF</w:t>
            </w:r>
            <w:r>
              <w:rPr>
                <w:rFonts w:ascii="Arial" w:hAnsi="Arial" w:cs="Arial"/>
              </w:rPr>
              <w:t>)</w:t>
            </w:r>
            <w:r w:rsidR="0068161E" w:rsidRPr="009F597C">
              <w:rPr>
                <w:rFonts w:ascii="Arial" w:hAnsi="Arial" w:cs="Arial"/>
              </w:rPr>
              <w:t xml:space="preserve"> file available at </w:t>
            </w:r>
            <w:hyperlink r:id="rId13" w:history="1">
              <w:r w:rsidR="0068161E" w:rsidRPr="009F597C">
                <w:rPr>
                  <w:rStyle w:val="Hyperlink"/>
                  <w:rFonts w:ascii="Arial" w:hAnsi="Arial" w:cs="Arial"/>
                </w:rPr>
                <w:t>List of all electricity licensees including suppliers | Ofgem</w:t>
              </w:r>
            </w:hyperlink>
            <w:r w:rsidR="0068161E" w:rsidRPr="009F597C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and save</w:t>
            </w:r>
            <w:r w:rsidR="00521EF0">
              <w:rPr>
                <w:rFonts w:ascii="Arial" w:hAnsi="Arial" w:cs="Arial"/>
              </w:rPr>
              <w:t xml:space="preserve"> to directory Python scripts are stored in</w:t>
            </w:r>
            <w:r w:rsidR="003320E9">
              <w:rPr>
                <w:rFonts w:ascii="Arial" w:hAnsi="Arial" w:cs="Arial"/>
              </w:rPr>
              <w:t xml:space="preserve"> in the format </w:t>
            </w:r>
            <w:r w:rsidR="003320E9" w:rsidRPr="003320E9">
              <w:rPr>
                <w:rFonts w:ascii="Arial" w:hAnsi="Arial" w:cs="Arial"/>
                <w:b/>
                <w:bCs/>
              </w:rPr>
              <w:t>electricity_licencees_YYYYMMDD.pdf</w:t>
            </w:r>
            <w:r w:rsidR="003320E9">
              <w:rPr>
                <w:rFonts w:ascii="Arial" w:hAnsi="Arial" w:cs="Arial"/>
                <w:b/>
                <w:bCs/>
              </w:rPr>
              <w:t xml:space="preserve"> </w:t>
            </w:r>
            <w:r w:rsidR="003320E9">
              <w:rPr>
                <w:rFonts w:ascii="Arial" w:hAnsi="Arial" w:cs="Arial"/>
              </w:rPr>
              <w:t>where the date is the date in the PDF, not the date of download.</w:t>
            </w:r>
          </w:p>
        </w:tc>
      </w:tr>
      <w:tr w:rsidR="00521EF0" w:rsidRPr="009F597C" w14:paraId="62F4FC36" w14:textId="77777777" w:rsidTr="002668D0">
        <w:trPr>
          <w:trHeight w:val="838"/>
        </w:trPr>
        <w:tc>
          <w:tcPr>
            <w:tcW w:w="704" w:type="dxa"/>
          </w:tcPr>
          <w:p w14:paraId="10080B52" w14:textId="77777777" w:rsidR="00521EF0" w:rsidRPr="009F597C" w:rsidRDefault="00521EF0" w:rsidP="002668D0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12"/>
            </w:pPr>
          </w:p>
        </w:tc>
        <w:tc>
          <w:tcPr>
            <w:tcW w:w="9474" w:type="dxa"/>
          </w:tcPr>
          <w:p w14:paraId="2EFD9A72" w14:textId="37482ECD" w:rsidR="002B6810" w:rsidRDefault="009955A8" w:rsidP="00F761D5">
            <w:pPr>
              <w:spacing w:line="276" w:lineRule="auto"/>
              <w:ind w:left="-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Open </w:t>
            </w:r>
            <w:r w:rsidR="005E764C" w:rsidRPr="00B50DA1">
              <w:rPr>
                <w:rFonts w:ascii="Arial" w:hAnsi="Arial" w:cs="Arial"/>
                <w:b/>
                <w:bCs/>
              </w:rPr>
              <w:t>extractOfgem</w:t>
            </w:r>
            <w:r w:rsidR="00B50DA1" w:rsidRPr="00B50DA1">
              <w:rPr>
                <w:rFonts w:ascii="Arial" w:hAnsi="Arial" w:cs="Arial"/>
                <w:b/>
                <w:bCs/>
              </w:rPr>
              <w:t>LicenceesPDF.py</w:t>
            </w:r>
            <w:r w:rsidR="00B50DA1">
              <w:rPr>
                <w:rFonts w:ascii="Arial" w:hAnsi="Arial" w:cs="Arial"/>
              </w:rPr>
              <w:t xml:space="preserve"> </w:t>
            </w:r>
            <w:r w:rsidR="00F761D5">
              <w:rPr>
                <w:rFonts w:ascii="Arial" w:hAnsi="Arial" w:cs="Arial"/>
              </w:rPr>
              <w:t xml:space="preserve">in an IDE. </w:t>
            </w:r>
            <w:r w:rsidR="002B6810">
              <w:rPr>
                <w:rFonts w:ascii="Arial" w:hAnsi="Arial" w:cs="Arial"/>
              </w:rPr>
              <w:t xml:space="preserve">Update the </w:t>
            </w:r>
            <w:proofErr w:type="spellStart"/>
            <w:r w:rsidR="002B6810" w:rsidRPr="002B6810">
              <w:rPr>
                <w:rFonts w:ascii="Arial" w:hAnsi="Arial" w:cs="Arial"/>
                <w:b/>
                <w:bCs/>
              </w:rPr>
              <w:t>ofgem_pdf_filename</w:t>
            </w:r>
            <w:proofErr w:type="spellEnd"/>
            <w:r w:rsidR="00884641">
              <w:rPr>
                <w:rFonts w:ascii="Arial" w:hAnsi="Arial" w:cs="Arial"/>
              </w:rPr>
              <w:t xml:space="preserve"> variable to reflect the file name of the PDF saved above.</w:t>
            </w:r>
          </w:p>
          <w:p w14:paraId="7410042E" w14:textId="77777777" w:rsidR="00F761D5" w:rsidRDefault="00F761D5" w:rsidP="00F761D5">
            <w:pPr>
              <w:spacing w:line="276" w:lineRule="auto"/>
              <w:ind w:left="-48"/>
              <w:rPr>
                <w:rFonts w:ascii="Arial" w:hAnsi="Arial" w:cs="Arial"/>
              </w:rPr>
            </w:pPr>
          </w:p>
          <w:p w14:paraId="55B49026" w14:textId="1B7A948D" w:rsidR="00F761D5" w:rsidRDefault="00F761D5" w:rsidP="00A00E46">
            <w:pPr>
              <w:spacing w:line="276" w:lineRule="auto"/>
              <w:ind w:left="-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Run the file. You should now see </w:t>
            </w:r>
            <w:r w:rsidR="00A00E46">
              <w:rPr>
                <w:rFonts w:ascii="Arial" w:hAnsi="Arial" w:cs="Arial"/>
              </w:rPr>
              <w:t>a comma separated value file of the form “</w:t>
            </w:r>
            <w:r w:rsidR="008A11FC" w:rsidRPr="008A11FC">
              <w:rPr>
                <w:rFonts w:ascii="Arial" w:hAnsi="Arial" w:cs="Arial"/>
              </w:rPr>
              <w:t>electricity_licencees_</w:t>
            </w:r>
            <w:r w:rsidR="005D4511">
              <w:rPr>
                <w:rFonts w:ascii="Arial" w:hAnsi="Arial" w:cs="Arial"/>
              </w:rPr>
              <w:t>YYYYMMDD</w:t>
            </w:r>
            <w:r w:rsidR="008A11FC">
              <w:rPr>
                <w:rFonts w:ascii="Arial" w:hAnsi="Arial" w:cs="Arial"/>
              </w:rPr>
              <w:t>.</w:t>
            </w:r>
            <w:r w:rsidR="008A11FC" w:rsidRPr="008A11FC">
              <w:rPr>
                <w:rFonts w:ascii="Arial" w:hAnsi="Arial" w:cs="Arial"/>
              </w:rPr>
              <w:t>csv</w:t>
            </w:r>
            <w:r w:rsidR="00A00E46">
              <w:rPr>
                <w:rFonts w:ascii="Arial" w:hAnsi="Arial" w:cs="Arial"/>
              </w:rPr>
              <w:t>”</w:t>
            </w:r>
          </w:p>
          <w:p w14:paraId="37C1DBC1" w14:textId="77777777" w:rsidR="001773AD" w:rsidRDefault="001773AD" w:rsidP="00A00E46">
            <w:pPr>
              <w:spacing w:line="276" w:lineRule="auto"/>
              <w:ind w:left="-48"/>
              <w:rPr>
                <w:rFonts w:ascii="Arial" w:hAnsi="Arial" w:cs="Arial"/>
              </w:rPr>
            </w:pPr>
          </w:p>
          <w:p w14:paraId="76AB2FE1" w14:textId="66048D38" w:rsidR="001773AD" w:rsidRDefault="001773AD" w:rsidP="00A00E46">
            <w:pPr>
              <w:spacing w:line="276" w:lineRule="auto"/>
              <w:ind w:left="-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the csv and check that column A contains “ELECTRICITY GENERATION” for all rows, column B contains the name of the company and column C has a company number for all rows and that there are no other columns/rows.</w:t>
            </w:r>
          </w:p>
          <w:p w14:paraId="463D031C" w14:textId="77777777" w:rsidR="001773AD" w:rsidRDefault="001773AD" w:rsidP="00A00E46">
            <w:pPr>
              <w:spacing w:line="276" w:lineRule="auto"/>
              <w:ind w:left="-48"/>
              <w:rPr>
                <w:rFonts w:ascii="Arial" w:hAnsi="Arial" w:cs="Arial"/>
              </w:rPr>
            </w:pPr>
          </w:p>
          <w:p w14:paraId="67AECA0B" w14:textId="78307E04" w:rsidR="001773AD" w:rsidRPr="002B6810" w:rsidRDefault="001773AD" w:rsidP="00A00E46">
            <w:pPr>
              <w:spacing w:line="276" w:lineRule="auto"/>
              <w:ind w:left="-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that the n</w:t>
            </w:r>
            <w:r w:rsidR="00242847">
              <w:rPr>
                <w:rFonts w:ascii="Arial" w:hAnsi="Arial" w:cs="Arial"/>
              </w:rPr>
              <w:t>ame/number of the first and last generator in the PDF list are the first and last in the csv.</w:t>
            </w:r>
          </w:p>
          <w:p w14:paraId="1FA6F440" w14:textId="27BE2554" w:rsidR="002B6810" w:rsidRDefault="002B6810" w:rsidP="002668D0">
            <w:pPr>
              <w:spacing w:line="276" w:lineRule="auto"/>
              <w:ind w:left="-48"/>
              <w:rPr>
                <w:rFonts w:ascii="Arial" w:hAnsi="Arial" w:cs="Arial"/>
              </w:rPr>
            </w:pPr>
          </w:p>
        </w:tc>
      </w:tr>
      <w:tr w:rsidR="00F44D03" w:rsidRPr="009F597C" w14:paraId="5582FE93" w14:textId="77777777" w:rsidTr="002668D0">
        <w:trPr>
          <w:trHeight w:val="838"/>
        </w:trPr>
        <w:tc>
          <w:tcPr>
            <w:tcW w:w="704" w:type="dxa"/>
          </w:tcPr>
          <w:p w14:paraId="279C4A93" w14:textId="77777777" w:rsidR="00F44D03" w:rsidRPr="009F597C" w:rsidRDefault="00F44D03" w:rsidP="002668D0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12"/>
            </w:pPr>
          </w:p>
        </w:tc>
        <w:tc>
          <w:tcPr>
            <w:tcW w:w="9474" w:type="dxa"/>
          </w:tcPr>
          <w:p w14:paraId="67FC9C70" w14:textId="77777777" w:rsidR="00F44D03" w:rsidRDefault="00F44D03" w:rsidP="00F44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Send CSV to home computer to run the Companies House API script, as PINS blocking at moment.</w:t>
            </w:r>
          </w:p>
          <w:p w14:paraId="610A671A" w14:textId="6779D5FC" w:rsidR="00F44D03" w:rsidRDefault="00F44D03" w:rsidP="00F44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 result back to PINS email and then reformat to be like previous </w:t>
            </w:r>
            <w:r w:rsidRPr="009F597C">
              <w:rPr>
                <w:rFonts w:ascii="Arial" w:hAnsi="Arial" w:cs="Arial"/>
              </w:rPr>
              <w:t>“</w:t>
            </w:r>
            <w:r w:rsidRPr="009F597C">
              <w:rPr>
                <w:rFonts w:ascii="Arial" w:hAnsi="Arial" w:cs="Arial"/>
                <w:b/>
                <w:bCs/>
              </w:rPr>
              <w:t>ofgem_list_summary_YYYYMMDD.</w:t>
            </w:r>
            <w:r>
              <w:rPr>
                <w:rFonts w:ascii="Arial" w:hAnsi="Arial" w:cs="Arial"/>
                <w:b/>
                <w:bCs/>
              </w:rPr>
              <w:t>xlsx</w:t>
            </w:r>
            <w:r w:rsidRPr="009F597C">
              <w:rPr>
                <w:rFonts w:ascii="Arial" w:hAnsi="Arial" w:cs="Arial"/>
                <w:b/>
                <w:bCs/>
              </w:rPr>
              <w:t>”</w:t>
            </w:r>
            <w:r>
              <w:rPr>
                <w:rFonts w:ascii="Arial" w:hAnsi="Arial" w:cs="Arial"/>
              </w:rPr>
              <w:t xml:space="preserve">, investigating any that were not found / don’t match previous address information. </w:t>
            </w:r>
          </w:p>
          <w:p w14:paraId="31E5BCA6" w14:textId="77777777" w:rsidR="00F44D03" w:rsidRDefault="00F44D03" w:rsidP="00F761D5">
            <w:pPr>
              <w:spacing w:line="276" w:lineRule="auto"/>
              <w:ind w:left="-48"/>
              <w:rPr>
                <w:rFonts w:ascii="Arial" w:hAnsi="Arial" w:cs="Arial"/>
              </w:rPr>
            </w:pPr>
          </w:p>
        </w:tc>
      </w:tr>
    </w:tbl>
    <w:p w14:paraId="083260A2" w14:textId="77777777" w:rsidR="00D17597" w:rsidRDefault="00D17597" w:rsidP="00A00E46"/>
    <w:p w14:paraId="36144E8D" w14:textId="77777777" w:rsidR="00D17597" w:rsidRDefault="00D17597" w:rsidP="00A00E46"/>
    <w:p w14:paraId="5711E7F9" w14:textId="30976617" w:rsidR="00BF32C5" w:rsidRDefault="00BF32C5" w:rsidP="005E381D">
      <w:pPr>
        <w:pStyle w:val="Heading3"/>
      </w:pPr>
      <w:r>
        <w:t>Tasks for EST updater:</w:t>
      </w:r>
    </w:p>
    <w:p w14:paraId="0475F6BC" w14:textId="5CCE261B" w:rsidR="00B77E87" w:rsidRPr="009F597C" w:rsidRDefault="00CB099F" w:rsidP="005E381D">
      <w:pPr>
        <w:pStyle w:val="Heading3"/>
        <w:numPr>
          <w:ilvl w:val="0"/>
          <w:numId w:val="0"/>
        </w:numPr>
      </w:pPr>
      <w:r w:rsidRPr="009F597C">
        <w:t>Request updated Ofgem List Summary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474"/>
      </w:tblGrid>
      <w:tr w:rsidR="009F597C" w:rsidRPr="009F597C" w14:paraId="2D517444" w14:textId="77777777" w:rsidTr="009F597C">
        <w:trPr>
          <w:cantSplit/>
          <w:trHeight w:val="517"/>
        </w:trPr>
        <w:tc>
          <w:tcPr>
            <w:tcW w:w="704" w:type="dxa"/>
            <w:shd w:val="clear" w:color="auto" w:fill="00625E"/>
          </w:tcPr>
          <w:p w14:paraId="0F2FA0EE" w14:textId="77777777" w:rsidR="009F597C" w:rsidRPr="009F597C" w:rsidRDefault="009F597C" w:rsidP="006C22BB">
            <w:pPr>
              <w:pStyle w:val="ListParagraph"/>
              <w:numPr>
                <w:ilvl w:val="0"/>
                <w:numId w:val="0"/>
              </w:numPr>
              <w:ind w:left="312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474" w:type="dxa"/>
            <w:shd w:val="clear" w:color="auto" w:fill="00625E"/>
            <w:vAlign w:val="center"/>
          </w:tcPr>
          <w:p w14:paraId="02563A7D" w14:textId="56F1A40E" w:rsidR="009F597C" w:rsidRPr="009F597C" w:rsidRDefault="009F597C" w:rsidP="006C22BB">
            <w:pPr>
              <w:pStyle w:val="ListParagraph"/>
              <w:numPr>
                <w:ilvl w:val="0"/>
                <w:numId w:val="0"/>
              </w:numPr>
              <w:ind w:left="312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9F597C">
              <w:rPr>
                <w:b/>
                <w:bCs/>
                <w:color w:val="FFFFFF" w:themeColor="background1"/>
                <w:sz w:val="24"/>
                <w:szCs w:val="24"/>
              </w:rPr>
              <w:t>Task description</w:t>
            </w:r>
          </w:p>
        </w:tc>
      </w:tr>
      <w:tr w:rsidR="009F597C" w:rsidRPr="009F597C" w14:paraId="403656AE" w14:textId="1FC2EAAE" w:rsidTr="009F597C">
        <w:trPr>
          <w:trHeight w:val="672"/>
        </w:trPr>
        <w:tc>
          <w:tcPr>
            <w:tcW w:w="704" w:type="dxa"/>
          </w:tcPr>
          <w:p w14:paraId="2D8EBE3B" w14:textId="77777777" w:rsidR="009F597C" w:rsidRPr="009F597C" w:rsidRDefault="009F597C" w:rsidP="009F597C">
            <w:pPr>
              <w:pStyle w:val="ListParagraph"/>
              <w:numPr>
                <w:ilvl w:val="1"/>
                <w:numId w:val="3"/>
              </w:numPr>
              <w:ind w:left="312"/>
            </w:pPr>
          </w:p>
        </w:tc>
        <w:tc>
          <w:tcPr>
            <w:tcW w:w="9474" w:type="dxa"/>
          </w:tcPr>
          <w:p w14:paraId="34ADF168" w14:textId="08F5AE1D" w:rsidR="009F597C" w:rsidRPr="009F597C" w:rsidRDefault="009F597C" w:rsidP="009F597C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Email / Teams message Jo Gerulaitis to get Ofgem List Summary. This will be provided in the form “</w:t>
            </w:r>
            <w:r w:rsidRPr="009F597C">
              <w:rPr>
                <w:rFonts w:ascii="Arial" w:hAnsi="Arial" w:cs="Arial"/>
                <w:b/>
                <w:bCs/>
              </w:rPr>
              <w:t>ofgem_list_summary_YYYYMMDD.</w:t>
            </w:r>
            <w:r w:rsidR="00A76C24">
              <w:rPr>
                <w:rFonts w:ascii="Arial" w:hAnsi="Arial" w:cs="Arial"/>
                <w:b/>
                <w:bCs/>
              </w:rPr>
              <w:t>xlsx</w:t>
            </w:r>
            <w:r w:rsidRPr="009F597C">
              <w:rPr>
                <w:rFonts w:ascii="Arial" w:hAnsi="Arial" w:cs="Arial"/>
                <w:b/>
                <w:bCs/>
              </w:rPr>
              <w:t>”</w:t>
            </w:r>
            <w:r w:rsidRPr="009F597C">
              <w:rPr>
                <w:rFonts w:ascii="Arial" w:hAnsi="Arial" w:cs="Arial"/>
              </w:rPr>
              <w:t>.</w:t>
            </w:r>
            <w:r w:rsidR="00F03409">
              <w:rPr>
                <w:rFonts w:ascii="Arial" w:hAnsi="Arial" w:cs="Arial"/>
              </w:rPr>
              <w:t xml:space="preserve"> Jo will also provide the PDF that this file is based on. Save these to an appropriate SharePoint folder.</w:t>
            </w:r>
          </w:p>
        </w:tc>
      </w:tr>
      <w:tr w:rsidR="009F597C" w:rsidRPr="009F597C" w14:paraId="507B5339" w14:textId="27DA2BFB" w:rsidTr="009F597C">
        <w:trPr>
          <w:trHeight w:val="838"/>
        </w:trPr>
        <w:tc>
          <w:tcPr>
            <w:tcW w:w="704" w:type="dxa"/>
          </w:tcPr>
          <w:p w14:paraId="36171353" w14:textId="77777777" w:rsidR="009F597C" w:rsidRPr="009F597C" w:rsidRDefault="009F597C" w:rsidP="009F597C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12"/>
            </w:pPr>
          </w:p>
        </w:tc>
        <w:tc>
          <w:tcPr>
            <w:tcW w:w="9474" w:type="dxa"/>
          </w:tcPr>
          <w:p w14:paraId="711B284E" w14:textId="6D38C629" w:rsidR="009F597C" w:rsidRPr="009F597C" w:rsidRDefault="009F597C" w:rsidP="009F597C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 xml:space="preserve">Check that the date is as you expect (i.e. that it matches the date in the top of the PDF file available at </w:t>
            </w:r>
            <w:hyperlink r:id="rId14" w:history="1">
              <w:r w:rsidRPr="009F597C">
                <w:rPr>
                  <w:rStyle w:val="Hyperlink"/>
                  <w:rFonts w:ascii="Arial" w:hAnsi="Arial" w:cs="Arial"/>
                </w:rPr>
                <w:t>List of all electricity licensees including suppliers | Ofgem</w:t>
              </w:r>
            </w:hyperlink>
            <w:r w:rsidRPr="009F597C">
              <w:rPr>
                <w:rFonts w:ascii="Arial" w:hAnsi="Arial" w:cs="Arial"/>
              </w:rPr>
              <w:t>)</w:t>
            </w:r>
          </w:p>
        </w:tc>
      </w:tr>
    </w:tbl>
    <w:p w14:paraId="6C5DCDF2" w14:textId="103FE239" w:rsidR="006C22BB" w:rsidRPr="009F597C" w:rsidRDefault="00CB099F" w:rsidP="005E381D">
      <w:pPr>
        <w:pStyle w:val="Heading3"/>
        <w:numPr>
          <w:ilvl w:val="0"/>
          <w:numId w:val="0"/>
        </w:numPr>
        <w:spacing w:line="276" w:lineRule="auto"/>
      </w:pPr>
      <w:r w:rsidRPr="009F597C">
        <w:t>Update the Consultation Body List (CBL)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9533"/>
      </w:tblGrid>
      <w:tr w:rsidR="009F597C" w:rsidRPr="009F597C" w14:paraId="4821A99D" w14:textId="77777777" w:rsidTr="009F597C">
        <w:trPr>
          <w:cantSplit/>
          <w:trHeight w:val="582"/>
        </w:trPr>
        <w:tc>
          <w:tcPr>
            <w:tcW w:w="0" w:type="auto"/>
            <w:shd w:val="clear" w:color="auto" w:fill="00625E"/>
          </w:tcPr>
          <w:p w14:paraId="5AD8A22A" w14:textId="77777777" w:rsidR="009F597C" w:rsidRPr="009F597C" w:rsidRDefault="009F597C" w:rsidP="009F597C">
            <w:pPr>
              <w:pStyle w:val="ListParagraph"/>
              <w:numPr>
                <w:ilvl w:val="0"/>
                <w:numId w:val="0"/>
              </w:numPr>
              <w:spacing w:line="276" w:lineRule="auto"/>
              <w:ind w:left="312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00625E"/>
            <w:vAlign w:val="center"/>
          </w:tcPr>
          <w:p w14:paraId="4661117D" w14:textId="088469B9" w:rsidR="009F597C" w:rsidRPr="009F597C" w:rsidRDefault="009F597C" w:rsidP="009F597C">
            <w:pPr>
              <w:pStyle w:val="ListParagraph"/>
              <w:numPr>
                <w:ilvl w:val="0"/>
                <w:numId w:val="0"/>
              </w:numPr>
              <w:spacing w:line="276" w:lineRule="auto"/>
              <w:ind w:left="312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9F597C">
              <w:rPr>
                <w:b/>
                <w:bCs/>
                <w:color w:val="FFFFFF" w:themeColor="background1"/>
                <w:sz w:val="24"/>
                <w:szCs w:val="24"/>
              </w:rPr>
              <w:t>Task description</w:t>
            </w:r>
          </w:p>
        </w:tc>
      </w:tr>
      <w:tr w:rsidR="009F597C" w:rsidRPr="009F597C" w14:paraId="17484DA0" w14:textId="77777777" w:rsidTr="009F597C">
        <w:trPr>
          <w:trHeight w:val="755"/>
        </w:trPr>
        <w:tc>
          <w:tcPr>
            <w:tcW w:w="0" w:type="auto"/>
          </w:tcPr>
          <w:p w14:paraId="1559BCC0" w14:textId="57664D24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73C6324A" w14:textId="6B0AB8A0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 xml:space="preserve">Open the master copy (template) of the </w:t>
            </w:r>
            <w:r w:rsidRPr="009F597C">
              <w:rPr>
                <w:rFonts w:ascii="Arial" w:hAnsi="Arial" w:cs="Arial"/>
                <w:b/>
                <w:bCs/>
              </w:rPr>
              <w:t>“CBL”</w:t>
            </w:r>
            <w:r w:rsidRPr="009F597C">
              <w:rPr>
                <w:rFonts w:ascii="Arial" w:hAnsi="Arial" w:cs="Arial"/>
              </w:rPr>
              <w:t xml:space="preserve"> (</w:t>
            </w:r>
            <w:r w:rsidRPr="009F597C">
              <w:rPr>
                <w:rFonts w:ascii="Arial" w:hAnsi="Arial" w:cs="Arial"/>
                <w:b/>
                <w:bCs/>
              </w:rPr>
              <w:t>Master Copy – Consultation List – Reg 8 Notification of Scoping Request.xlsx</w:t>
            </w:r>
            <w:r w:rsidRPr="009F597C">
              <w:rPr>
                <w:rFonts w:ascii="Arial" w:hAnsi="Arial" w:cs="Arial"/>
              </w:rPr>
              <w:t>).</w:t>
            </w:r>
          </w:p>
        </w:tc>
      </w:tr>
      <w:tr w:rsidR="009F597C" w:rsidRPr="009F597C" w14:paraId="2080EB72" w14:textId="77777777" w:rsidTr="009F597C">
        <w:tc>
          <w:tcPr>
            <w:tcW w:w="0" w:type="auto"/>
          </w:tcPr>
          <w:p w14:paraId="1522D749" w14:textId="43579431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0620E3D8" w14:textId="032FFE4E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Navigate to the</w:t>
            </w:r>
            <w:r w:rsidRPr="009F597C">
              <w:rPr>
                <w:rFonts w:ascii="Arial" w:hAnsi="Arial" w:cs="Arial"/>
                <w:b/>
                <w:bCs/>
              </w:rPr>
              <w:t xml:space="preserve"> “Generators” </w:t>
            </w:r>
            <w:r w:rsidRPr="009F597C">
              <w:rPr>
                <w:rFonts w:ascii="Arial" w:hAnsi="Arial" w:cs="Arial"/>
              </w:rPr>
              <w:t xml:space="preserve">tab. On the top ribbon, click “Review”, then “Unprotect Sheet”. Enter the password </w:t>
            </w:r>
            <w:r w:rsidRPr="006D73D2">
              <w:rPr>
                <w:rFonts w:ascii="Arial" w:hAnsi="Arial" w:cs="Arial"/>
                <w:highlight w:val="yellow"/>
              </w:rPr>
              <w:t>“</w:t>
            </w:r>
            <w:proofErr w:type="spellStart"/>
            <w:r w:rsidRPr="006D73D2">
              <w:rPr>
                <w:rFonts w:ascii="Arial" w:hAnsi="Arial" w:cs="Arial"/>
                <w:b/>
                <w:bCs/>
                <w:highlight w:val="yellow"/>
              </w:rPr>
              <w:t>generators_update</w:t>
            </w:r>
            <w:proofErr w:type="spellEnd"/>
            <w:r w:rsidRPr="006D73D2">
              <w:rPr>
                <w:rFonts w:ascii="Arial" w:hAnsi="Arial" w:cs="Arial"/>
                <w:highlight w:val="yellow"/>
              </w:rPr>
              <w:t>”</w:t>
            </w:r>
            <w:r w:rsidRPr="009F597C">
              <w:rPr>
                <w:rFonts w:ascii="Arial" w:hAnsi="Arial" w:cs="Arial"/>
              </w:rPr>
              <w:t xml:space="preserve"> when prompted (with the underscore but without the quote marks).</w:t>
            </w:r>
            <w:r w:rsidR="004E35D9">
              <w:rPr>
                <w:rFonts w:ascii="Arial" w:hAnsi="Arial" w:cs="Arial"/>
              </w:rPr>
              <w:t xml:space="preserve"> Remove all filters/ensure they are not filtering (Data &gt; Filter).</w:t>
            </w:r>
          </w:p>
        </w:tc>
      </w:tr>
      <w:tr w:rsidR="009F597C" w:rsidRPr="009F597C" w14:paraId="49034E98" w14:textId="77777777" w:rsidTr="009F597C">
        <w:tc>
          <w:tcPr>
            <w:tcW w:w="0" w:type="auto"/>
          </w:tcPr>
          <w:p w14:paraId="5CAD39F9" w14:textId="662CD636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426559E7" w14:textId="7B0758A2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Navigate to the</w:t>
            </w:r>
            <w:r w:rsidRPr="009F597C">
              <w:rPr>
                <w:rFonts w:ascii="Arial" w:hAnsi="Arial" w:cs="Arial"/>
                <w:b/>
                <w:bCs/>
              </w:rPr>
              <w:t xml:space="preserve"> “</w:t>
            </w:r>
            <w:proofErr w:type="spellStart"/>
            <w:r w:rsidRPr="009F597C">
              <w:rPr>
                <w:rFonts w:ascii="Arial" w:hAnsi="Arial" w:cs="Arial"/>
                <w:b/>
                <w:bCs/>
              </w:rPr>
              <w:t>Generators_Update</w:t>
            </w:r>
            <w:proofErr w:type="spellEnd"/>
            <w:r w:rsidRPr="009F597C">
              <w:rPr>
                <w:rFonts w:ascii="Arial" w:hAnsi="Arial" w:cs="Arial"/>
                <w:b/>
                <w:bCs/>
              </w:rPr>
              <w:t xml:space="preserve">” </w:t>
            </w:r>
            <w:r w:rsidRPr="009F597C">
              <w:rPr>
                <w:rFonts w:ascii="Arial" w:hAnsi="Arial" w:cs="Arial"/>
              </w:rPr>
              <w:t>tab. On the top ribbon, click “Review”, then “Unprotect Sheet”. Enter the password “</w:t>
            </w:r>
            <w:proofErr w:type="spellStart"/>
            <w:r w:rsidRPr="00276D1D">
              <w:rPr>
                <w:rFonts w:ascii="Arial" w:hAnsi="Arial" w:cs="Arial"/>
                <w:b/>
                <w:bCs/>
                <w:shd w:val="clear" w:color="auto" w:fill="FFFF00"/>
              </w:rPr>
              <w:t>generators_update</w:t>
            </w:r>
            <w:proofErr w:type="spellEnd"/>
            <w:r w:rsidRPr="009F597C">
              <w:rPr>
                <w:rFonts w:ascii="Arial" w:hAnsi="Arial" w:cs="Arial"/>
              </w:rPr>
              <w:t>” when prompted (with the underscore but without the quote marks).</w:t>
            </w:r>
            <w:r w:rsidR="006D73D2">
              <w:rPr>
                <w:rFonts w:ascii="Arial" w:hAnsi="Arial" w:cs="Arial"/>
              </w:rPr>
              <w:t xml:space="preserve"> </w:t>
            </w:r>
            <w:r w:rsidR="005A4FA0">
              <w:rPr>
                <w:rFonts w:ascii="Arial" w:hAnsi="Arial" w:cs="Arial"/>
              </w:rPr>
              <w:t>Remove</w:t>
            </w:r>
            <w:r w:rsidR="006D73D2">
              <w:rPr>
                <w:rFonts w:ascii="Arial" w:hAnsi="Arial" w:cs="Arial"/>
              </w:rPr>
              <w:t xml:space="preserve"> all filters</w:t>
            </w:r>
            <w:r w:rsidR="005A4FA0">
              <w:rPr>
                <w:rFonts w:ascii="Arial" w:hAnsi="Arial" w:cs="Arial"/>
              </w:rPr>
              <w:t>/ensure they are not filtering</w:t>
            </w:r>
            <w:r w:rsidR="004E35D9">
              <w:rPr>
                <w:rFonts w:ascii="Arial" w:hAnsi="Arial" w:cs="Arial"/>
              </w:rPr>
              <w:t xml:space="preserve"> (Data &gt; Filter)</w:t>
            </w:r>
            <w:r w:rsidR="006D73D2">
              <w:rPr>
                <w:rFonts w:ascii="Arial" w:hAnsi="Arial" w:cs="Arial"/>
              </w:rPr>
              <w:t>.</w:t>
            </w:r>
          </w:p>
          <w:p w14:paraId="5B394FB9" w14:textId="77777777" w:rsidR="009F597C" w:rsidRPr="009F597C" w:rsidRDefault="009F597C" w:rsidP="009F597C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9F597C" w:rsidRPr="009F597C" w14:paraId="62755FFB" w14:textId="77777777" w:rsidTr="009F597C">
        <w:tc>
          <w:tcPr>
            <w:tcW w:w="0" w:type="auto"/>
          </w:tcPr>
          <w:p w14:paraId="6A067703" w14:textId="5650363B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113FF08C" w14:textId="371B3248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Delete the values from columns A to H, leaving just the headings in place</w:t>
            </w:r>
            <w:r w:rsidR="00D04145">
              <w:rPr>
                <w:rFonts w:ascii="Arial" w:hAnsi="Arial" w:cs="Arial"/>
              </w:rPr>
              <w:t>. Ensure all rows (apart from the header row</w:t>
            </w:r>
            <w:r w:rsidR="004611F4">
              <w:rPr>
                <w:rFonts w:ascii="Arial" w:hAnsi="Arial" w:cs="Arial"/>
              </w:rPr>
              <w:t>) for columns A to H are deleted</w:t>
            </w:r>
            <w:r w:rsidRPr="009F597C">
              <w:rPr>
                <w:rFonts w:ascii="Arial" w:hAnsi="Arial" w:cs="Arial"/>
              </w:rPr>
              <w:t xml:space="preserve">. </w:t>
            </w:r>
            <w:r w:rsidRPr="009F597C">
              <w:rPr>
                <w:rFonts w:ascii="Arial" w:hAnsi="Arial" w:cs="Arial"/>
                <w:b/>
              </w:rPr>
              <w:t>Do not delete columns I or J</w:t>
            </w:r>
            <w:r w:rsidRPr="009F597C">
              <w:rPr>
                <w:rFonts w:ascii="Arial" w:hAnsi="Arial" w:cs="Arial"/>
                <w:bCs/>
              </w:rPr>
              <w:t>.</w:t>
            </w:r>
            <w:r w:rsidR="00903F8C">
              <w:rPr>
                <w:rFonts w:ascii="Arial" w:hAnsi="Arial" w:cs="Arial"/>
                <w:bCs/>
              </w:rPr>
              <w:t xml:space="preserve"> </w:t>
            </w:r>
          </w:p>
          <w:p w14:paraId="1EEAEE98" w14:textId="77777777" w:rsidR="009F597C" w:rsidRPr="009F597C" w:rsidRDefault="009F597C" w:rsidP="009F597C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9F597C" w:rsidRPr="009F597C" w14:paraId="2FC3934C" w14:textId="77777777" w:rsidTr="009F597C">
        <w:tc>
          <w:tcPr>
            <w:tcW w:w="0" w:type="auto"/>
          </w:tcPr>
          <w:p w14:paraId="08B1C4C4" w14:textId="7275B252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</w:tcPr>
          <w:p w14:paraId="5DF1973F" w14:textId="3B487AE7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Copy and paste (</w:t>
            </w:r>
            <w:r w:rsidRPr="009F597C">
              <w:rPr>
                <w:rFonts w:ascii="Arial" w:hAnsi="Arial" w:cs="Arial"/>
                <w:b/>
                <w:bCs/>
              </w:rPr>
              <w:t>as values</w:t>
            </w:r>
            <w:r w:rsidRPr="009F597C">
              <w:rPr>
                <w:rFonts w:ascii="Arial" w:hAnsi="Arial" w:cs="Arial"/>
              </w:rPr>
              <w:t xml:space="preserve">) the values from your </w:t>
            </w:r>
            <w:r w:rsidRPr="009F597C">
              <w:rPr>
                <w:rFonts w:ascii="Arial" w:hAnsi="Arial" w:cs="Arial"/>
                <w:b/>
                <w:bCs/>
              </w:rPr>
              <w:t>“ofgem_list_summary_YYYYMMDD.</w:t>
            </w:r>
            <w:r w:rsidR="00B242A1">
              <w:rPr>
                <w:rFonts w:ascii="Arial" w:hAnsi="Arial" w:cs="Arial"/>
                <w:b/>
                <w:bCs/>
              </w:rPr>
              <w:t>xlsx</w:t>
            </w:r>
            <w:r w:rsidRPr="009F597C">
              <w:rPr>
                <w:rFonts w:ascii="Arial" w:hAnsi="Arial" w:cs="Arial"/>
                <w:b/>
                <w:bCs/>
              </w:rPr>
              <w:t xml:space="preserve">” </w:t>
            </w:r>
            <w:r w:rsidR="009F2274">
              <w:rPr>
                <w:rFonts w:ascii="Arial" w:hAnsi="Arial" w:cs="Arial"/>
                <w:b/>
                <w:bCs/>
              </w:rPr>
              <w:t xml:space="preserve">(without the header row) </w:t>
            </w:r>
            <w:r w:rsidRPr="009F597C">
              <w:rPr>
                <w:rFonts w:ascii="Arial" w:hAnsi="Arial" w:cs="Arial"/>
              </w:rPr>
              <w:t>file into columns A to H that you’ve just emptied.</w:t>
            </w:r>
            <w:r w:rsidR="000951E9">
              <w:rPr>
                <w:rFonts w:ascii="Arial" w:hAnsi="Arial" w:cs="Arial"/>
              </w:rPr>
              <w:t xml:space="preserve"> Click away so you are not selecting any cells.</w:t>
            </w:r>
          </w:p>
          <w:p w14:paraId="3208BE54" w14:textId="77777777" w:rsidR="009F597C" w:rsidRPr="009F597C" w:rsidRDefault="009F597C" w:rsidP="009F597C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9F597C" w:rsidRPr="009F597C" w14:paraId="7F94540E" w14:textId="77777777" w:rsidTr="009F597C">
        <w:tc>
          <w:tcPr>
            <w:tcW w:w="0" w:type="auto"/>
          </w:tcPr>
          <w:p w14:paraId="21DB5105" w14:textId="445EB0C8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</w:tcPr>
          <w:p w14:paraId="4B36D313" w14:textId="361D6C95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Add filters to all columns by clicking on the “Data” tab in the top ribbon, followed by the “Filter” icon.</w:t>
            </w:r>
          </w:p>
          <w:p w14:paraId="7CF690AA" w14:textId="5CD6C420" w:rsidR="009F597C" w:rsidRPr="009F597C" w:rsidRDefault="009F597C" w:rsidP="00A67F20">
            <w:pPr>
              <w:pStyle w:val="Heading3"/>
              <w:numPr>
                <w:ilvl w:val="0"/>
                <w:numId w:val="0"/>
              </w:numPr>
              <w:spacing w:line="276" w:lineRule="auto"/>
              <w:ind w:left="312"/>
            </w:pPr>
            <w:r w:rsidRPr="009F597C">
              <w:rPr>
                <w:noProof/>
              </w:rPr>
              <w:drawing>
                <wp:inline distT="0" distB="0" distL="0" distR="0" wp14:anchorId="0569001E" wp14:editId="1223A3B4">
                  <wp:extent cx="4879818" cy="1171578"/>
                  <wp:effectExtent l="0" t="0" r="0" b="0"/>
                  <wp:docPr id="205482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821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445" cy="117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97C" w:rsidRPr="009F597C" w14:paraId="27FDE321" w14:textId="77777777" w:rsidTr="009F597C">
        <w:trPr>
          <w:trHeight w:val="1013"/>
        </w:trPr>
        <w:tc>
          <w:tcPr>
            <w:tcW w:w="0" w:type="auto"/>
          </w:tcPr>
          <w:p w14:paraId="67E0744A" w14:textId="38EC0D49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</w:tcPr>
          <w:p w14:paraId="38E71A0E" w14:textId="1763B9ED" w:rsidR="009F597C" w:rsidRPr="009F597C" w:rsidRDefault="009F597C" w:rsidP="009F597C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Filter column I “</w:t>
            </w:r>
            <w:r w:rsidRPr="009F597C">
              <w:rPr>
                <w:rFonts w:ascii="Arial" w:hAnsi="Arial" w:cs="Arial"/>
                <w:b/>
                <w:bCs/>
              </w:rPr>
              <w:t>Status relative to last update</w:t>
            </w:r>
            <w:r w:rsidRPr="009F597C">
              <w:rPr>
                <w:rFonts w:ascii="Arial" w:hAnsi="Arial" w:cs="Arial"/>
              </w:rPr>
              <w:t>” to “</w:t>
            </w:r>
            <w:r w:rsidRPr="009F597C">
              <w:rPr>
                <w:rFonts w:ascii="Arial" w:hAnsi="Arial" w:cs="Arial"/>
                <w:b/>
                <w:bCs/>
              </w:rPr>
              <w:t>NEW</w:t>
            </w:r>
            <w:r w:rsidRPr="009F597C">
              <w:rPr>
                <w:rFonts w:ascii="Arial" w:hAnsi="Arial" w:cs="Arial"/>
              </w:rPr>
              <w:t>” and column J “</w:t>
            </w:r>
            <w:r w:rsidRPr="009F597C">
              <w:rPr>
                <w:rFonts w:ascii="Arial" w:hAnsi="Arial" w:cs="Arial"/>
                <w:b/>
                <w:bCs/>
              </w:rPr>
              <w:t>Ofgem licence number matches Companies House number</w:t>
            </w:r>
            <w:r w:rsidRPr="009F597C">
              <w:rPr>
                <w:rFonts w:ascii="Arial" w:hAnsi="Arial" w:cs="Arial"/>
              </w:rPr>
              <w:t xml:space="preserve">” to </w:t>
            </w:r>
            <w:r w:rsidRPr="009F597C">
              <w:rPr>
                <w:rFonts w:ascii="Arial" w:hAnsi="Arial" w:cs="Arial"/>
                <w:b/>
                <w:bCs/>
              </w:rPr>
              <w:t>0</w:t>
            </w:r>
            <w:r w:rsidRPr="009F597C">
              <w:rPr>
                <w:rFonts w:ascii="Arial" w:hAnsi="Arial" w:cs="Arial"/>
              </w:rPr>
              <w:t xml:space="preserve">. </w:t>
            </w:r>
          </w:p>
          <w:p w14:paraId="7256A3B6" w14:textId="77777777" w:rsidR="009F597C" w:rsidRPr="009F597C" w:rsidRDefault="009F597C" w:rsidP="009F597C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9F597C" w:rsidRPr="009F597C" w14:paraId="05B90D4D" w14:textId="77777777" w:rsidTr="009F597C">
        <w:tc>
          <w:tcPr>
            <w:tcW w:w="0" w:type="auto"/>
          </w:tcPr>
          <w:p w14:paraId="08D2BEB8" w14:textId="49C4DF94" w:rsidR="009F597C" w:rsidRPr="009F597C" w:rsidRDefault="009F597C" w:rsidP="009F597C">
            <w:pPr>
              <w:spacing w:after="120"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3F917DE5" w14:textId="673F775B" w:rsidR="009F597C" w:rsidRPr="009F597C" w:rsidRDefault="009F597C" w:rsidP="009F597C">
            <w:pPr>
              <w:spacing w:after="120" w:line="276" w:lineRule="auto"/>
              <w:rPr>
                <w:rFonts w:ascii="Arial" w:hAnsi="Arial" w:cs="Arial"/>
                <w:b/>
                <w:bCs/>
              </w:rPr>
            </w:pPr>
            <w:r w:rsidRPr="009F597C">
              <w:rPr>
                <w:rFonts w:ascii="Arial" w:hAnsi="Arial" w:cs="Arial"/>
                <w:b/>
                <w:bCs/>
              </w:rPr>
              <w:t>For each row:</w:t>
            </w:r>
          </w:p>
          <w:p w14:paraId="4B9790E2" w14:textId="77777777" w:rsidR="009F597C" w:rsidRPr="009F597C" w:rsidRDefault="009F597C" w:rsidP="009F597C">
            <w:pPr>
              <w:pStyle w:val="ListParagraph"/>
              <w:numPr>
                <w:ilvl w:val="0"/>
                <w:numId w:val="0"/>
              </w:numPr>
              <w:spacing w:line="276" w:lineRule="auto"/>
              <w:ind w:left="312"/>
            </w:pPr>
            <w:r w:rsidRPr="009F597C">
              <w:t>Compare the “</w:t>
            </w:r>
            <w:r w:rsidRPr="009F597C">
              <w:rPr>
                <w:b/>
                <w:bCs/>
              </w:rPr>
              <w:t>Ofgem Register Name</w:t>
            </w:r>
            <w:r w:rsidRPr="009F597C">
              <w:t>” (column D) with the “</w:t>
            </w:r>
            <w:r w:rsidRPr="009F597C">
              <w:rPr>
                <w:b/>
                <w:bCs/>
              </w:rPr>
              <w:t>Companies House Name</w:t>
            </w:r>
            <w:r w:rsidRPr="009F597C">
              <w:t>” (column H). Do they appear to be the same company? If you’re not sure, do some investigation on Companies House (</w:t>
            </w:r>
            <w:hyperlink r:id="rId16" w:history="1">
              <w:r w:rsidRPr="009F597C">
                <w:rPr>
                  <w:rStyle w:val="Hyperlink"/>
                </w:rPr>
                <w:t>https://find-and-update.company-information.service.gov.uk/</w:t>
              </w:r>
            </w:hyperlink>
            <w:r w:rsidRPr="009F597C">
              <w:t xml:space="preserve">) to see if you can find a better match. </w:t>
            </w:r>
          </w:p>
          <w:p w14:paraId="109E0E03" w14:textId="77777777" w:rsidR="009F597C" w:rsidRPr="009F597C" w:rsidRDefault="009F597C" w:rsidP="009F597C">
            <w:pPr>
              <w:pStyle w:val="ListParagraph"/>
              <w:numPr>
                <w:ilvl w:val="0"/>
                <w:numId w:val="0"/>
              </w:numPr>
              <w:spacing w:line="276" w:lineRule="auto"/>
              <w:ind w:left="312"/>
            </w:pPr>
            <w:r w:rsidRPr="009F597C">
              <w:t xml:space="preserve">You could try searching for the Ofgem Register Name or Ofgem Licence Number. Update the </w:t>
            </w:r>
            <w:r w:rsidRPr="009F597C">
              <w:rPr>
                <w:b/>
                <w:bCs/>
              </w:rPr>
              <w:t>“Address Block”,</w:t>
            </w:r>
            <w:r w:rsidRPr="009F597C">
              <w:t xml:space="preserve"> </w:t>
            </w:r>
            <w:r w:rsidRPr="009F597C">
              <w:rPr>
                <w:b/>
                <w:bCs/>
              </w:rPr>
              <w:t xml:space="preserve">“Companies House Name”, “Companies House Number” columns </w:t>
            </w:r>
            <w:r w:rsidRPr="009F597C">
              <w:t xml:space="preserve">(columns F, G, H) if you find something more appropriate. </w:t>
            </w:r>
          </w:p>
          <w:p w14:paraId="51FF2694" w14:textId="77777777" w:rsidR="009F597C" w:rsidRPr="009F597C" w:rsidRDefault="009F597C" w:rsidP="009F597C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9F597C" w:rsidRPr="009F597C" w14:paraId="2D6A6CCA" w14:textId="77777777" w:rsidTr="009F597C">
        <w:tc>
          <w:tcPr>
            <w:tcW w:w="0" w:type="auto"/>
          </w:tcPr>
          <w:p w14:paraId="77468A0C" w14:textId="7B4B83E0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lastRenderedPageBreak/>
              <w:t>2.</w:t>
            </w:r>
            <w:r w:rsidR="005E381D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</w:tcPr>
          <w:p w14:paraId="273FFFAB" w14:textId="5BF7274E" w:rsidR="009F597C" w:rsidRPr="009F597C" w:rsidRDefault="009F597C" w:rsidP="00413BAD">
            <w:pPr>
              <w:pStyle w:val="ListParagraph"/>
              <w:numPr>
                <w:ilvl w:val="0"/>
                <w:numId w:val="0"/>
              </w:numPr>
              <w:spacing w:line="276" w:lineRule="auto"/>
              <w:ind w:left="312"/>
            </w:pPr>
            <w:r w:rsidRPr="009F597C">
              <w:t xml:space="preserve">Clear the filter on column </w:t>
            </w:r>
            <w:proofErr w:type="gramStart"/>
            <w:r w:rsidRPr="009F597C">
              <w:t>J, but</w:t>
            </w:r>
            <w:proofErr w:type="gramEnd"/>
            <w:r w:rsidRPr="009F597C">
              <w:t xml:space="preserve"> leave the filter on column I so that you now have all “NEW” companies.</w:t>
            </w:r>
          </w:p>
        </w:tc>
      </w:tr>
      <w:tr w:rsidR="009F597C" w:rsidRPr="009F597C" w14:paraId="07914796" w14:textId="77777777" w:rsidTr="009F597C">
        <w:tc>
          <w:tcPr>
            <w:tcW w:w="0" w:type="auto"/>
          </w:tcPr>
          <w:p w14:paraId="25FC9591" w14:textId="2F890808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2.1</w:t>
            </w:r>
            <w:r w:rsidR="005E381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46267CE5" w14:textId="118E9526" w:rsidR="009F597C" w:rsidRPr="009F597C" w:rsidRDefault="009F597C" w:rsidP="009F597C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 xml:space="preserve">Copy the values from columns A to D for all “NEW” rows and paste (as values) these at the bottom of the list on the </w:t>
            </w:r>
            <w:r w:rsidRPr="009F597C">
              <w:rPr>
                <w:rFonts w:ascii="Arial" w:hAnsi="Arial" w:cs="Arial"/>
                <w:b/>
                <w:bCs/>
              </w:rPr>
              <w:t>“Generators”</w:t>
            </w:r>
            <w:r w:rsidRPr="009F597C">
              <w:rPr>
                <w:rFonts w:ascii="Arial" w:hAnsi="Arial" w:cs="Arial"/>
              </w:rPr>
              <w:t xml:space="preserve"> tab (the first blank row) in columns A to D. Do the same for column F (“Address Block”) pasting into column H on the “</w:t>
            </w:r>
            <w:r w:rsidRPr="009F597C">
              <w:rPr>
                <w:rFonts w:ascii="Arial" w:hAnsi="Arial" w:cs="Arial"/>
                <w:b/>
                <w:bCs/>
              </w:rPr>
              <w:t>Generators”</w:t>
            </w:r>
            <w:r w:rsidRPr="009F597C">
              <w:rPr>
                <w:rFonts w:ascii="Arial" w:hAnsi="Arial" w:cs="Arial"/>
              </w:rPr>
              <w:t xml:space="preserve"> tab.</w:t>
            </w:r>
          </w:p>
          <w:p w14:paraId="66DC420B" w14:textId="77777777" w:rsidR="009F597C" w:rsidRPr="009F597C" w:rsidRDefault="009F597C" w:rsidP="009F597C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9F597C" w:rsidRPr="009F597C" w14:paraId="031D09AA" w14:textId="77777777" w:rsidTr="009F597C">
        <w:tc>
          <w:tcPr>
            <w:tcW w:w="0" w:type="auto"/>
          </w:tcPr>
          <w:p w14:paraId="32B086C1" w14:textId="783DCF91" w:rsidR="009F597C" w:rsidRPr="009F597C" w:rsidRDefault="009F597C" w:rsidP="009F597C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2.1</w:t>
            </w:r>
            <w:r w:rsidR="005E381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4FF7ECA7" w14:textId="0B2C0460" w:rsidR="009F597C" w:rsidRPr="009F597C" w:rsidRDefault="009F597C" w:rsidP="009F597C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 xml:space="preserve">Copy down the formula in column E of the </w:t>
            </w:r>
            <w:r w:rsidRPr="009F597C">
              <w:rPr>
                <w:rFonts w:ascii="Arial" w:hAnsi="Arial" w:cs="Arial"/>
                <w:b/>
                <w:bCs/>
              </w:rPr>
              <w:t>“Generators</w:t>
            </w:r>
            <w:r w:rsidRPr="009F597C">
              <w:rPr>
                <w:rFonts w:ascii="Arial" w:hAnsi="Arial" w:cs="Arial"/>
              </w:rPr>
              <w:t>” tab to all rows you’ve just added.</w:t>
            </w:r>
          </w:p>
          <w:p w14:paraId="6B740B40" w14:textId="77777777" w:rsidR="009F597C" w:rsidRPr="009F597C" w:rsidRDefault="009F597C" w:rsidP="009F597C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6F346E" w:rsidRPr="009F597C" w14:paraId="542F0CE1" w14:textId="77777777" w:rsidTr="009F597C">
        <w:tc>
          <w:tcPr>
            <w:tcW w:w="0" w:type="auto"/>
          </w:tcPr>
          <w:p w14:paraId="7DFC66A1" w14:textId="19D101C4" w:rsidR="006F346E" w:rsidRPr="009F597C" w:rsidRDefault="006F346E" w:rsidP="006F346E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2.1</w:t>
            </w:r>
            <w:r w:rsidR="005E381D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30C9A51E" w14:textId="1967C5EF" w:rsidR="006F346E" w:rsidRPr="009F597C" w:rsidRDefault="006F346E" w:rsidP="006F346E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 xml:space="preserve">Copy down the formula in column </w:t>
            </w:r>
            <w:r>
              <w:rPr>
                <w:rFonts w:ascii="Arial" w:hAnsi="Arial" w:cs="Arial"/>
              </w:rPr>
              <w:t>F</w:t>
            </w:r>
            <w:r w:rsidRPr="009F597C">
              <w:rPr>
                <w:rFonts w:ascii="Arial" w:hAnsi="Arial" w:cs="Arial"/>
              </w:rPr>
              <w:t xml:space="preserve"> of the </w:t>
            </w:r>
            <w:r w:rsidRPr="009F597C">
              <w:rPr>
                <w:rFonts w:ascii="Arial" w:hAnsi="Arial" w:cs="Arial"/>
                <w:b/>
                <w:bCs/>
              </w:rPr>
              <w:t>“Generators</w:t>
            </w:r>
            <w:r w:rsidRPr="009F597C">
              <w:rPr>
                <w:rFonts w:ascii="Arial" w:hAnsi="Arial" w:cs="Arial"/>
              </w:rPr>
              <w:t>” tab to all rows you’ve just added.</w:t>
            </w:r>
          </w:p>
          <w:p w14:paraId="56FA1CC8" w14:textId="77777777" w:rsidR="006F346E" w:rsidRPr="009F597C" w:rsidRDefault="006F346E" w:rsidP="006F346E">
            <w:pPr>
              <w:spacing w:line="276" w:lineRule="auto"/>
              <w:ind w:left="-48"/>
              <w:rPr>
                <w:rFonts w:ascii="Arial" w:hAnsi="Arial" w:cs="Arial"/>
              </w:rPr>
            </w:pPr>
          </w:p>
        </w:tc>
      </w:tr>
      <w:tr w:rsidR="006F346E" w:rsidRPr="009F597C" w14:paraId="47779516" w14:textId="77777777" w:rsidTr="009F597C">
        <w:tc>
          <w:tcPr>
            <w:tcW w:w="0" w:type="auto"/>
          </w:tcPr>
          <w:p w14:paraId="34371677" w14:textId="0C8D19E2" w:rsidR="006F346E" w:rsidRPr="009F597C" w:rsidRDefault="006F346E" w:rsidP="006F346E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2.1</w:t>
            </w:r>
            <w:r w:rsidR="005E381D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1C19EF8E" w14:textId="640FFEE8" w:rsidR="006F346E" w:rsidRPr="009F597C" w:rsidRDefault="006F346E" w:rsidP="006F346E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Copy down the form</w:t>
            </w:r>
            <w:r>
              <w:rPr>
                <w:rFonts w:ascii="Arial" w:hAnsi="Arial" w:cs="Arial"/>
              </w:rPr>
              <w:t>ula</w:t>
            </w:r>
            <w:r w:rsidRPr="009F597C">
              <w:rPr>
                <w:rFonts w:ascii="Arial" w:hAnsi="Arial" w:cs="Arial"/>
              </w:rPr>
              <w:t xml:space="preserve"> in column G of the </w:t>
            </w:r>
            <w:r w:rsidRPr="009F597C">
              <w:rPr>
                <w:rFonts w:ascii="Arial" w:hAnsi="Arial" w:cs="Arial"/>
                <w:b/>
                <w:bCs/>
              </w:rPr>
              <w:t>“Generators</w:t>
            </w:r>
            <w:r w:rsidRPr="009F597C">
              <w:rPr>
                <w:rFonts w:ascii="Arial" w:hAnsi="Arial" w:cs="Arial"/>
              </w:rPr>
              <w:t>” tab to all rows you’ve just added, ensuring that all NEW rows are set to “Letter”.</w:t>
            </w:r>
          </w:p>
          <w:p w14:paraId="0C0872FD" w14:textId="77777777" w:rsidR="006F346E" w:rsidRPr="009F597C" w:rsidRDefault="006F346E" w:rsidP="006F346E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6F346E" w:rsidRPr="009F597C" w14:paraId="3860A9DF" w14:textId="77777777" w:rsidTr="009F597C">
        <w:tc>
          <w:tcPr>
            <w:tcW w:w="0" w:type="auto"/>
          </w:tcPr>
          <w:p w14:paraId="31ACA0BB" w14:textId="1233200A" w:rsidR="006F346E" w:rsidRPr="009F597C" w:rsidRDefault="006F346E" w:rsidP="006F346E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2.1</w:t>
            </w:r>
            <w:r w:rsidR="005E381D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0798D393" w14:textId="7C3817E5" w:rsidR="006F346E" w:rsidRPr="009F597C" w:rsidRDefault="006F346E" w:rsidP="006F346E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Update / add to columns L, M of the “</w:t>
            </w:r>
            <w:r w:rsidRPr="009F597C">
              <w:rPr>
                <w:rFonts w:ascii="Arial" w:hAnsi="Arial" w:cs="Arial"/>
                <w:b/>
                <w:bCs/>
              </w:rPr>
              <w:t>Generators</w:t>
            </w:r>
            <w:r w:rsidRPr="009F597C">
              <w:rPr>
                <w:rFonts w:ascii="Arial" w:hAnsi="Arial" w:cs="Arial"/>
              </w:rPr>
              <w:t xml:space="preserve">” tab to indicate when the update was done and by whom. </w:t>
            </w:r>
            <w:r w:rsidR="005B33C1">
              <w:rPr>
                <w:rFonts w:ascii="Arial" w:hAnsi="Arial" w:cs="Arial"/>
              </w:rPr>
              <w:t>Reapply filers (Data &gt; Filter).</w:t>
            </w:r>
          </w:p>
          <w:p w14:paraId="2197F4B6" w14:textId="77777777" w:rsidR="006F346E" w:rsidRPr="009F597C" w:rsidRDefault="006F346E" w:rsidP="006F346E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6F346E" w:rsidRPr="009F597C" w14:paraId="62F9DB32" w14:textId="77777777" w:rsidTr="009F597C">
        <w:tc>
          <w:tcPr>
            <w:tcW w:w="0" w:type="auto"/>
          </w:tcPr>
          <w:p w14:paraId="77BA3DDF" w14:textId="71D94E90" w:rsidR="006F346E" w:rsidRPr="009F597C" w:rsidRDefault="006F346E" w:rsidP="006F346E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2.1</w:t>
            </w:r>
            <w:r w:rsidR="005E381D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</w:tcPr>
          <w:p w14:paraId="2994BB05" w14:textId="77777777" w:rsidR="00C51EA2" w:rsidRDefault="006F346E" w:rsidP="006F346E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On the top ribbon, click “Review”, then “Protect Sheet”.</w:t>
            </w:r>
          </w:p>
          <w:p w14:paraId="67C2DED4" w14:textId="49D0943F" w:rsidR="00C51EA2" w:rsidRPr="005D2068" w:rsidRDefault="00C51EA2" w:rsidP="006F346E">
            <w:pPr>
              <w:spacing w:line="276" w:lineRule="auto"/>
              <w:ind w:left="-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Ensure that the following are ticked:</w:t>
            </w:r>
            <w:r w:rsidR="00DC3878">
              <w:rPr>
                <w:rFonts w:ascii="Arial" w:hAnsi="Arial" w:cs="Arial"/>
              </w:rPr>
              <w:t xml:space="preserve"> </w:t>
            </w:r>
            <w:r w:rsidR="00DC3878" w:rsidRPr="005D2068">
              <w:rPr>
                <w:rFonts w:ascii="Arial" w:hAnsi="Arial" w:cs="Arial"/>
                <w:b/>
                <w:bCs/>
              </w:rPr>
              <w:t>Select locked cells, Select unlocked cells, Sort, Use A</w:t>
            </w:r>
            <w:r w:rsidR="005D2068" w:rsidRPr="005D2068">
              <w:rPr>
                <w:rFonts w:ascii="Arial" w:hAnsi="Arial" w:cs="Arial"/>
                <w:b/>
                <w:bCs/>
              </w:rPr>
              <w:t>uto</w:t>
            </w:r>
            <w:r w:rsidR="00DC3878" w:rsidRPr="005D2068">
              <w:rPr>
                <w:rFonts w:ascii="Arial" w:hAnsi="Arial" w:cs="Arial"/>
                <w:b/>
                <w:bCs/>
              </w:rPr>
              <w:t>Filter</w:t>
            </w:r>
          </w:p>
          <w:p w14:paraId="7756D42E" w14:textId="16C577C8" w:rsidR="006F346E" w:rsidRPr="009F597C" w:rsidRDefault="006F346E" w:rsidP="006F346E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Enter the password “</w:t>
            </w:r>
            <w:proofErr w:type="spellStart"/>
            <w:r w:rsidRPr="00413BAD">
              <w:rPr>
                <w:rFonts w:ascii="Arial" w:hAnsi="Arial" w:cs="Arial"/>
                <w:b/>
                <w:bCs/>
                <w:shd w:val="clear" w:color="auto" w:fill="FFFF00"/>
              </w:rPr>
              <w:t>generators_update</w:t>
            </w:r>
            <w:proofErr w:type="spellEnd"/>
            <w:r w:rsidRPr="009F597C">
              <w:rPr>
                <w:rFonts w:ascii="Arial" w:hAnsi="Arial" w:cs="Arial"/>
              </w:rPr>
              <w:t>” when prompted (with the underscore but without the quote marks).</w:t>
            </w:r>
          </w:p>
          <w:p w14:paraId="6F619D69" w14:textId="77777777" w:rsidR="006F346E" w:rsidRPr="009F597C" w:rsidRDefault="006F346E" w:rsidP="006F346E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6F346E" w:rsidRPr="009F597C" w14:paraId="24F73AB4" w14:textId="77777777" w:rsidTr="009F597C">
        <w:tc>
          <w:tcPr>
            <w:tcW w:w="0" w:type="auto"/>
          </w:tcPr>
          <w:p w14:paraId="5CA34C24" w14:textId="1C1C044B" w:rsidR="006F346E" w:rsidRPr="009F597C" w:rsidRDefault="006F346E" w:rsidP="006F346E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2.1</w:t>
            </w:r>
            <w:r w:rsidR="005E381D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</w:tcPr>
          <w:p w14:paraId="7E1D2AD6" w14:textId="77133A45" w:rsidR="006F346E" w:rsidRPr="009F597C" w:rsidRDefault="004065CC" w:rsidP="006F346E">
            <w:pPr>
              <w:spacing w:line="276" w:lineRule="auto"/>
              <w:ind w:left="-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Navigate back to the </w:t>
            </w:r>
            <w:proofErr w:type="spellStart"/>
            <w:r>
              <w:rPr>
                <w:rFonts w:ascii="Arial" w:hAnsi="Arial" w:cs="Arial"/>
              </w:rPr>
              <w:t>Generators_Update</w:t>
            </w:r>
            <w:proofErr w:type="spellEnd"/>
            <w:r>
              <w:rPr>
                <w:rFonts w:ascii="Arial" w:hAnsi="Arial" w:cs="Arial"/>
              </w:rPr>
              <w:t xml:space="preserve"> tab and remove all filters</w:t>
            </w:r>
            <w:r w:rsidR="0073290C">
              <w:rPr>
                <w:rFonts w:ascii="Arial" w:hAnsi="Arial" w:cs="Arial"/>
              </w:rPr>
              <w:t xml:space="preserve"> (Data &gt; Filter). </w:t>
            </w:r>
            <w:r w:rsidR="006F346E" w:rsidRPr="009F597C">
              <w:rPr>
                <w:rFonts w:ascii="Arial" w:hAnsi="Arial" w:cs="Arial"/>
              </w:rPr>
              <w:t>On the top ribbon, click “Review”, then “Protect Sheet”. Enter the password “</w:t>
            </w:r>
            <w:proofErr w:type="spellStart"/>
            <w:r w:rsidR="006F346E" w:rsidRPr="00413BAD">
              <w:rPr>
                <w:rFonts w:ascii="Arial" w:hAnsi="Arial" w:cs="Arial"/>
                <w:b/>
                <w:bCs/>
                <w:shd w:val="clear" w:color="auto" w:fill="FFFF00"/>
              </w:rPr>
              <w:t>generators_update</w:t>
            </w:r>
            <w:proofErr w:type="spellEnd"/>
            <w:r w:rsidR="006F346E" w:rsidRPr="009F597C">
              <w:rPr>
                <w:rFonts w:ascii="Arial" w:hAnsi="Arial" w:cs="Arial"/>
              </w:rPr>
              <w:t>” when prompted (with the underscore but without the quote marks).</w:t>
            </w:r>
          </w:p>
        </w:tc>
      </w:tr>
      <w:tr w:rsidR="006F346E" w:rsidRPr="009F597C" w14:paraId="7B7DB330" w14:textId="77777777" w:rsidTr="009F597C">
        <w:tc>
          <w:tcPr>
            <w:tcW w:w="0" w:type="auto"/>
          </w:tcPr>
          <w:p w14:paraId="283DAEC3" w14:textId="3E7EF298" w:rsidR="006F346E" w:rsidRPr="009F597C" w:rsidRDefault="006F346E" w:rsidP="006F346E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2.1</w:t>
            </w:r>
            <w:r w:rsidR="005E381D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</w:tcPr>
          <w:p w14:paraId="332DE6D7" w14:textId="1649CCAC" w:rsidR="006F346E" w:rsidRPr="009F597C" w:rsidRDefault="006F346E" w:rsidP="006F346E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Navigate back to the “</w:t>
            </w:r>
            <w:r w:rsidRPr="009F597C">
              <w:rPr>
                <w:rFonts w:ascii="Arial" w:hAnsi="Arial" w:cs="Arial"/>
                <w:b/>
                <w:bCs/>
              </w:rPr>
              <w:t xml:space="preserve">Consultation Body List” </w:t>
            </w:r>
            <w:r w:rsidRPr="009F597C">
              <w:rPr>
                <w:rFonts w:ascii="Arial" w:hAnsi="Arial" w:cs="Arial"/>
              </w:rPr>
              <w:t>tab, save the file.</w:t>
            </w:r>
          </w:p>
          <w:p w14:paraId="08538417" w14:textId="77777777" w:rsidR="006F346E" w:rsidRPr="009F597C" w:rsidRDefault="006F346E" w:rsidP="006F346E">
            <w:pPr>
              <w:spacing w:line="276" w:lineRule="auto"/>
              <w:ind w:left="312"/>
              <w:rPr>
                <w:rFonts w:ascii="Arial" w:hAnsi="Arial" w:cs="Arial"/>
              </w:rPr>
            </w:pPr>
          </w:p>
        </w:tc>
      </w:tr>
      <w:tr w:rsidR="006F346E" w:rsidRPr="009F597C" w14:paraId="584ECEE3" w14:textId="77777777" w:rsidTr="009F597C">
        <w:tc>
          <w:tcPr>
            <w:tcW w:w="0" w:type="auto"/>
          </w:tcPr>
          <w:p w14:paraId="1DA82DAC" w14:textId="15473497" w:rsidR="006F346E" w:rsidRPr="009F597C" w:rsidRDefault="006F346E" w:rsidP="006F346E">
            <w:pPr>
              <w:spacing w:line="276" w:lineRule="auto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>2.</w:t>
            </w:r>
            <w:r w:rsidR="005E381D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</w:tcPr>
          <w:p w14:paraId="20503DE3" w14:textId="67F7B61B" w:rsidR="006F346E" w:rsidRPr="009F597C" w:rsidRDefault="006F346E" w:rsidP="00A67F20">
            <w:pPr>
              <w:spacing w:line="276" w:lineRule="auto"/>
              <w:ind w:left="-48"/>
              <w:rPr>
                <w:rFonts w:ascii="Arial" w:hAnsi="Arial" w:cs="Arial"/>
              </w:rPr>
            </w:pPr>
            <w:r w:rsidRPr="009F597C">
              <w:rPr>
                <w:rFonts w:ascii="Arial" w:hAnsi="Arial" w:cs="Arial"/>
              </w:rPr>
              <w:t xml:space="preserve">Get your update QAd/checked and then upload to SharePoint/request </w:t>
            </w:r>
            <w:r w:rsidRPr="009F597C">
              <w:rPr>
                <w:rFonts w:ascii="Arial" w:hAnsi="Arial" w:cs="Arial"/>
                <w:b/>
                <w:bCs/>
              </w:rPr>
              <w:t>Steph Newman or Emma Cottam</w:t>
            </w:r>
            <w:r w:rsidRPr="009F597C">
              <w:rPr>
                <w:rFonts w:ascii="Arial" w:hAnsi="Arial" w:cs="Arial"/>
              </w:rPr>
              <w:t xml:space="preserve"> upload this as the new template.</w:t>
            </w:r>
          </w:p>
        </w:tc>
      </w:tr>
    </w:tbl>
    <w:p w14:paraId="1450422F" w14:textId="77777777" w:rsidR="006C22BB" w:rsidRPr="009F597C" w:rsidRDefault="006C22BB" w:rsidP="00A67F20">
      <w:pPr>
        <w:rPr>
          <w:rFonts w:ascii="Arial" w:hAnsi="Arial" w:cs="Arial"/>
        </w:rPr>
      </w:pPr>
    </w:p>
    <w:sectPr w:rsidR="006C22BB" w:rsidRPr="009F597C" w:rsidSect="004A2952">
      <w:headerReference w:type="default" r:id="rId17"/>
      <w:footerReference w:type="default" r:id="rId18"/>
      <w:pgSz w:w="11906" w:h="16838" w:code="9"/>
      <w:pgMar w:top="879" w:right="862" w:bottom="851" w:left="85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254DA" w14:textId="77777777" w:rsidR="00AE1C39" w:rsidRDefault="00AE1C39">
      <w:r>
        <w:separator/>
      </w:r>
    </w:p>
  </w:endnote>
  <w:endnote w:type="continuationSeparator" w:id="0">
    <w:p w14:paraId="23C15920" w14:textId="77777777" w:rsidR="00AE1C39" w:rsidRDefault="00AE1C39">
      <w:r>
        <w:continuationSeparator/>
      </w:r>
    </w:p>
  </w:endnote>
  <w:endnote w:type="continuationNotice" w:id="1">
    <w:p w14:paraId="45533261" w14:textId="77777777" w:rsidR="00AE1C39" w:rsidRDefault="00AE1C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A0000067" w:usb1="00000000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1743039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33E004D" w14:textId="57F2B9CE" w:rsidR="005871A2" w:rsidRPr="005871A2" w:rsidRDefault="005871A2">
        <w:pPr>
          <w:pStyle w:val="Footer"/>
          <w:jc w:val="right"/>
          <w:rPr>
            <w:rFonts w:ascii="Arial" w:hAnsi="Arial" w:cs="Arial"/>
          </w:rPr>
        </w:pPr>
        <w:r w:rsidRPr="005871A2">
          <w:rPr>
            <w:rFonts w:ascii="Arial" w:hAnsi="Arial" w:cs="Arial"/>
          </w:rPr>
          <w:fldChar w:fldCharType="begin"/>
        </w:r>
        <w:r w:rsidRPr="005871A2">
          <w:rPr>
            <w:rFonts w:ascii="Arial" w:hAnsi="Arial" w:cs="Arial"/>
          </w:rPr>
          <w:instrText xml:space="preserve"> PAGE   \* MERGEFORMAT </w:instrText>
        </w:r>
        <w:r w:rsidRPr="005871A2">
          <w:rPr>
            <w:rFonts w:ascii="Arial" w:hAnsi="Arial" w:cs="Arial"/>
          </w:rPr>
          <w:fldChar w:fldCharType="separate"/>
        </w:r>
        <w:r w:rsidRPr="005871A2">
          <w:rPr>
            <w:rFonts w:ascii="Arial" w:hAnsi="Arial" w:cs="Arial"/>
            <w:noProof/>
          </w:rPr>
          <w:t>2</w:t>
        </w:r>
        <w:r w:rsidRPr="005871A2">
          <w:rPr>
            <w:rFonts w:ascii="Arial" w:hAnsi="Arial" w:cs="Arial"/>
            <w:noProof/>
          </w:rPr>
          <w:fldChar w:fldCharType="end"/>
        </w:r>
      </w:p>
    </w:sdtContent>
  </w:sdt>
  <w:p w14:paraId="6C6C9464" w14:textId="77777777" w:rsidR="005871A2" w:rsidRDefault="00587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5FEC" w14:textId="77777777" w:rsidR="00AE1C39" w:rsidRDefault="00AE1C39">
      <w:r>
        <w:separator/>
      </w:r>
    </w:p>
  </w:footnote>
  <w:footnote w:type="continuationSeparator" w:id="0">
    <w:p w14:paraId="4E6220A8" w14:textId="77777777" w:rsidR="00AE1C39" w:rsidRDefault="00AE1C39">
      <w:r>
        <w:continuationSeparator/>
      </w:r>
    </w:p>
  </w:footnote>
  <w:footnote w:type="continuationNotice" w:id="1">
    <w:p w14:paraId="7B427706" w14:textId="77777777" w:rsidR="00AE1C39" w:rsidRDefault="00AE1C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B540" w14:textId="3500DBFE" w:rsidR="004A2952" w:rsidRDefault="004A2952">
    <w:pPr>
      <w:pStyle w:val="Header"/>
      <w:rPr>
        <w:rStyle w:val="HeadertextChar"/>
        <w:rFonts w:ascii="Arial" w:hAnsi="Arial" w:cs="Arial"/>
        <w:color w:val="00625E"/>
      </w:rPr>
    </w:pPr>
    <w:r w:rsidRPr="00DF798C">
      <w:rPr>
        <w:rStyle w:val="PageNumber"/>
        <w:rFonts w:ascii="Arial" w:hAnsi="Arial" w:cs="Arial"/>
        <w:color w:val="00625E"/>
        <w:sz w:val="24"/>
      </w:rPr>
      <w:fldChar w:fldCharType="begin"/>
    </w:r>
    <w:r w:rsidRPr="00DF798C">
      <w:rPr>
        <w:rStyle w:val="PageNumber"/>
        <w:rFonts w:ascii="Arial" w:hAnsi="Arial" w:cs="Arial"/>
        <w:color w:val="00625E"/>
        <w:sz w:val="24"/>
      </w:rPr>
      <w:instrText xml:space="preserve"> PAGE </w:instrText>
    </w:r>
    <w:r w:rsidRPr="00DF798C">
      <w:rPr>
        <w:rStyle w:val="PageNumber"/>
        <w:rFonts w:ascii="Arial" w:hAnsi="Arial" w:cs="Arial"/>
        <w:color w:val="00625E"/>
        <w:sz w:val="24"/>
      </w:rPr>
      <w:fldChar w:fldCharType="separate"/>
    </w:r>
    <w:r w:rsidR="00352DD5" w:rsidRPr="00DF798C">
      <w:rPr>
        <w:rStyle w:val="PageNumber"/>
        <w:rFonts w:ascii="Arial" w:hAnsi="Arial" w:cs="Arial"/>
        <w:noProof/>
        <w:color w:val="00625E"/>
        <w:sz w:val="24"/>
      </w:rPr>
      <w:t>2</w:t>
    </w:r>
    <w:r w:rsidRPr="00DF798C">
      <w:rPr>
        <w:rStyle w:val="PageNumber"/>
        <w:rFonts w:ascii="Arial" w:hAnsi="Arial" w:cs="Arial"/>
        <w:color w:val="00625E"/>
        <w:sz w:val="24"/>
      </w:rPr>
      <w:fldChar w:fldCharType="end"/>
    </w:r>
    <w:r w:rsidRPr="00DF798C">
      <w:rPr>
        <w:rStyle w:val="PageNumber"/>
        <w:rFonts w:ascii="Arial" w:hAnsi="Arial" w:cs="Arial"/>
        <w:color w:val="00625E"/>
        <w:sz w:val="24"/>
      </w:rPr>
      <w:t xml:space="preserve">  </w:t>
    </w:r>
    <w:r w:rsidR="00CB229F" w:rsidRPr="00CB229F">
      <w:rPr>
        <w:rStyle w:val="HeadertextChar"/>
        <w:rFonts w:ascii="Arial" w:hAnsi="Arial" w:cs="Arial"/>
        <w:color w:val="00625E"/>
      </w:rPr>
      <w:t>Updating the list of electricity generators with CPO powers in the CBL</w:t>
    </w:r>
  </w:p>
  <w:p w14:paraId="4D099232" w14:textId="77777777" w:rsidR="005871A2" w:rsidRPr="00DF798C" w:rsidRDefault="005871A2">
    <w:pPr>
      <w:pStyle w:val="Header"/>
      <w:rPr>
        <w:rFonts w:ascii="Arial" w:hAnsi="Arial" w:cs="Arial"/>
        <w:color w:val="00625E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DF1"/>
    <w:multiLevelType w:val="multilevel"/>
    <w:tmpl w:val="575274D8"/>
    <w:lvl w:ilvl="0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A607CD8"/>
    <w:multiLevelType w:val="hybridMultilevel"/>
    <w:tmpl w:val="7F22BDEC"/>
    <w:lvl w:ilvl="0" w:tplc="D2A48D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96D58"/>
    <w:multiLevelType w:val="hybridMultilevel"/>
    <w:tmpl w:val="56022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44F8B"/>
    <w:multiLevelType w:val="hybridMultilevel"/>
    <w:tmpl w:val="B328B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772494">
    <w:abstractNumId w:val="2"/>
  </w:num>
  <w:num w:numId="2" w16cid:durableId="523984048">
    <w:abstractNumId w:val="1"/>
  </w:num>
  <w:num w:numId="3" w16cid:durableId="1482771105">
    <w:abstractNumId w:val="0"/>
  </w:num>
  <w:num w:numId="4" w16cid:durableId="1939629521">
    <w:abstractNumId w:val="3"/>
  </w:num>
  <w:num w:numId="5" w16cid:durableId="13536519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15662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745738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815843">
    <w:abstractNumId w:val="0"/>
  </w:num>
  <w:num w:numId="9" w16cid:durableId="705527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00958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9F"/>
    <w:rsid w:val="00027CCB"/>
    <w:rsid w:val="00053503"/>
    <w:rsid w:val="00065F90"/>
    <w:rsid w:val="00077F28"/>
    <w:rsid w:val="000951E9"/>
    <w:rsid w:val="000A6A88"/>
    <w:rsid w:val="000B499C"/>
    <w:rsid w:val="000E6906"/>
    <w:rsid w:val="000F7602"/>
    <w:rsid w:val="001042AC"/>
    <w:rsid w:val="00106FEF"/>
    <w:rsid w:val="00132834"/>
    <w:rsid w:val="00164091"/>
    <w:rsid w:val="001773AD"/>
    <w:rsid w:val="00191FCB"/>
    <w:rsid w:val="00196A9C"/>
    <w:rsid w:val="001E23D7"/>
    <w:rsid w:val="00241508"/>
    <w:rsid w:val="00242847"/>
    <w:rsid w:val="00245F91"/>
    <w:rsid w:val="00276D1D"/>
    <w:rsid w:val="00295555"/>
    <w:rsid w:val="002A6DD4"/>
    <w:rsid w:val="002B6810"/>
    <w:rsid w:val="002E084C"/>
    <w:rsid w:val="002E3FA9"/>
    <w:rsid w:val="00317A5B"/>
    <w:rsid w:val="003320E9"/>
    <w:rsid w:val="003406B7"/>
    <w:rsid w:val="003524E5"/>
    <w:rsid w:val="00352DD5"/>
    <w:rsid w:val="00364DF8"/>
    <w:rsid w:val="00386555"/>
    <w:rsid w:val="003C4B5B"/>
    <w:rsid w:val="003D2EBB"/>
    <w:rsid w:val="003E1931"/>
    <w:rsid w:val="003E6397"/>
    <w:rsid w:val="003F2AC8"/>
    <w:rsid w:val="003F6699"/>
    <w:rsid w:val="004065CC"/>
    <w:rsid w:val="00413BAD"/>
    <w:rsid w:val="004611F4"/>
    <w:rsid w:val="004A2952"/>
    <w:rsid w:val="004B1DEB"/>
    <w:rsid w:val="004B1F60"/>
    <w:rsid w:val="004D7E08"/>
    <w:rsid w:val="004E35D9"/>
    <w:rsid w:val="00521EF0"/>
    <w:rsid w:val="005312C3"/>
    <w:rsid w:val="0056417A"/>
    <w:rsid w:val="0057350F"/>
    <w:rsid w:val="005871A2"/>
    <w:rsid w:val="00592ECB"/>
    <w:rsid w:val="00593EA7"/>
    <w:rsid w:val="005A06CA"/>
    <w:rsid w:val="005A4FA0"/>
    <w:rsid w:val="005B33C1"/>
    <w:rsid w:val="005D2068"/>
    <w:rsid w:val="005D4511"/>
    <w:rsid w:val="005E381D"/>
    <w:rsid w:val="005E764C"/>
    <w:rsid w:val="00615359"/>
    <w:rsid w:val="0063220D"/>
    <w:rsid w:val="006642D5"/>
    <w:rsid w:val="00672297"/>
    <w:rsid w:val="0068161E"/>
    <w:rsid w:val="00681EB3"/>
    <w:rsid w:val="00696B06"/>
    <w:rsid w:val="006C22BB"/>
    <w:rsid w:val="006D73D2"/>
    <w:rsid w:val="006F346E"/>
    <w:rsid w:val="0073132C"/>
    <w:rsid w:val="0073290C"/>
    <w:rsid w:val="00734196"/>
    <w:rsid w:val="007359AA"/>
    <w:rsid w:val="007B59AB"/>
    <w:rsid w:val="007B5EAD"/>
    <w:rsid w:val="007C3778"/>
    <w:rsid w:val="007C5B6A"/>
    <w:rsid w:val="007C74D9"/>
    <w:rsid w:val="007E02F8"/>
    <w:rsid w:val="007E7699"/>
    <w:rsid w:val="00814F4C"/>
    <w:rsid w:val="00820FA3"/>
    <w:rsid w:val="00846848"/>
    <w:rsid w:val="00857633"/>
    <w:rsid w:val="00884641"/>
    <w:rsid w:val="008945C7"/>
    <w:rsid w:val="00894FFC"/>
    <w:rsid w:val="008A11FC"/>
    <w:rsid w:val="008B1762"/>
    <w:rsid w:val="00903F8C"/>
    <w:rsid w:val="009148D9"/>
    <w:rsid w:val="009343CA"/>
    <w:rsid w:val="00952344"/>
    <w:rsid w:val="009943D9"/>
    <w:rsid w:val="009955A8"/>
    <w:rsid w:val="009B0AC2"/>
    <w:rsid w:val="009C609F"/>
    <w:rsid w:val="009F2274"/>
    <w:rsid w:val="009F597C"/>
    <w:rsid w:val="00A00E46"/>
    <w:rsid w:val="00A67F20"/>
    <w:rsid w:val="00A76C24"/>
    <w:rsid w:val="00AC67D5"/>
    <w:rsid w:val="00AD74AD"/>
    <w:rsid w:val="00AE1C39"/>
    <w:rsid w:val="00AF3119"/>
    <w:rsid w:val="00B042B9"/>
    <w:rsid w:val="00B242A1"/>
    <w:rsid w:val="00B36BE4"/>
    <w:rsid w:val="00B50DA1"/>
    <w:rsid w:val="00B60921"/>
    <w:rsid w:val="00B77E87"/>
    <w:rsid w:val="00B83339"/>
    <w:rsid w:val="00B83F61"/>
    <w:rsid w:val="00B96B4D"/>
    <w:rsid w:val="00BC5F05"/>
    <w:rsid w:val="00BC64EE"/>
    <w:rsid w:val="00BF32C5"/>
    <w:rsid w:val="00C113ED"/>
    <w:rsid w:val="00C22E2C"/>
    <w:rsid w:val="00C36214"/>
    <w:rsid w:val="00C419D4"/>
    <w:rsid w:val="00C51EA2"/>
    <w:rsid w:val="00C74BF7"/>
    <w:rsid w:val="00CA1278"/>
    <w:rsid w:val="00CB099F"/>
    <w:rsid w:val="00CB229F"/>
    <w:rsid w:val="00CC6A5B"/>
    <w:rsid w:val="00D01128"/>
    <w:rsid w:val="00D04145"/>
    <w:rsid w:val="00D17597"/>
    <w:rsid w:val="00D2479C"/>
    <w:rsid w:val="00DC3878"/>
    <w:rsid w:val="00DF798C"/>
    <w:rsid w:val="00E0351D"/>
    <w:rsid w:val="00E257B7"/>
    <w:rsid w:val="00E726EB"/>
    <w:rsid w:val="00E74D71"/>
    <w:rsid w:val="00EA0710"/>
    <w:rsid w:val="00EA2AC1"/>
    <w:rsid w:val="00EC4C64"/>
    <w:rsid w:val="00F03409"/>
    <w:rsid w:val="00F356CB"/>
    <w:rsid w:val="00F44D03"/>
    <w:rsid w:val="00F50BFC"/>
    <w:rsid w:val="00F53EE4"/>
    <w:rsid w:val="00F6765B"/>
    <w:rsid w:val="00F7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958f"/>
    </o:shapedefaults>
    <o:shapelayout v:ext="edit">
      <o:idmap v:ext="edit" data="2"/>
    </o:shapelayout>
  </w:shapeDefaults>
  <w:decimalSymbol w:val="."/>
  <w:listSeparator w:val=","/>
  <w14:docId w14:val="6C355197"/>
  <w15:chartTrackingRefBased/>
  <w15:docId w15:val="{99F1CD06-FE1B-432E-B469-660AFA07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Verdana" w:hAnsi="Verdana"/>
      <w:sz w:val="22"/>
      <w:szCs w:val="24"/>
    </w:rPr>
  </w:style>
  <w:style w:type="paragraph" w:styleId="Heading1">
    <w:name w:val="heading 1"/>
    <w:basedOn w:val="Normal"/>
    <w:next w:val="Normal"/>
    <w:link w:val="Heading1Char"/>
    <w:rsid w:val="002A6DD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C6A5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CB099F"/>
    <w:pPr>
      <w:numPr>
        <w:numId w:val="3"/>
      </w:numPr>
      <w:tabs>
        <w:tab w:val="num" w:pos="360"/>
      </w:tabs>
      <w:spacing w:before="360" w:after="240"/>
      <w:ind w:left="0" w:firstLine="0"/>
      <w:outlineLvl w:val="2"/>
    </w:pPr>
    <w:rPr>
      <w:rFonts w:ascii="Arial" w:hAnsi="Arial" w:cs="Arial"/>
      <w:b/>
      <w:color w:val="00625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295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A295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A2952"/>
  </w:style>
  <w:style w:type="paragraph" w:customStyle="1" w:styleId="Documenttitleline1">
    <w:name w:val="Document title (line 1)"/>
    <w:basedOn w:val="Normal"/>
    <w:link w:val="Documenttitleline1Char"/>
    <w:qFormat/>
    <w:rsid w:val="00DF798C"/>
    <w:rPr>
      <w:rFonts w:ascii="Arial" w:hAnsi="Arial" w:cs="Arial"/>
      <w:b/>
      <w:bCs/>
      <w:color w:val="00625E"/>
      <w:sz w:val="68"/>
      <w:szCs w:val="68"/>
    </w:rPr>
  </w:style>
  <w:style w:type="character" w:customStyle="1" w:styleId="Documenttitleline1Char">
    <w:name w:val="Document title (line 1) Char"/>
    <w:link w:val="Documenttitleline1"/>
    <w:rsid w:val="00DF798C"/>
    <w:rPr>
      <w:rFonts w:ascii="Arial" w:hAnsi="Arial" w:cs="Arial"/>
      <w:b/>
      <w:bCs/>
      <w:color w:val="00625E"/>
      <w:sz w:val="68"/>
      <w:szCs w:val="68"/>
    </w:rPr>
  </w:style>
  <w:style w:type="paragraph" w:customStyle="1" w:styleId="Documenttitleline2">
    <w:name w:val="Document title (line 2)"/>
    <w:basedOn w:val="Normal"/>
    <w:link w:val="Documenttitleline2Char"/>
    <w:qFormat/>
    <w:rsid w:val="00DF798C"/>
    <w:rPr>
      <w:rFonts w:ascii="Arial" w:hAnsi="Arial" w:cs="Arial"/>
      <w:color w:val="575756"/>
      <w:sz w:val="68"/>
      <w:szCs w:val="68"/>
    </w:rPr>
  </w:style>
  <w:style w:type="character" w:customStyle="1" w:styleId="Documenttitleline2Char">
    <w:name w:val="Document title (line 2) Char"/>
    <w:link w:val="Documenttitleline2"/>
    <w:rsid w:val="00DF798C"/>
    <w:rPr>
      <w:rFonts w:ascii="Arial" w:hAnsi="Arial" w:cs="Arial"/>
      <w:color w:val="575756"/>
      <w:sz w:val="68"/>
      <w:szCs w:val="68"/>
    </w:rPr>
  </w:style>
  <w:style w:type="paragraph" w:customStyle="1" w:styleId="Documentdatewhitetext">
    <w:name w:val="Document date (white text)"/>
    <w:basedOn w:val="Normal"/>
    <w:link w:val="DocumentdatewhitetextChar"/>
    <w:qFormat/>
    <w:rsid w:val="00DF798C"/>
    <w:rPr>
      <w:rFonts w:ascii="Arial" w:hAnsi="Arial" w:cs="Arial"/>
      <w:color w:val="FFFFFF"/>
      <w:sz w:val="36"/>
      <w:szCs w:val="36"/>
    </w:rPr>
  </w:style>
  <w:style w:type="character" w:customStyle="1" w:styleId="DocumentdatewhitetextChar">
    <w:name w:val="Document date (white text) Char"/>
    <w:link w:val="Documentdatewhitetext"/>
    <w:rsid w:val="00DF798C"/>
    <w:rPr>
      <w:rFonts w:ascii="Arial" w:hAnsi="Arial" w:cs="Arial"/>
      <w:color w:val="FFFFFF"/>
      <w:sz w:val="36"/>
      <w:szCs w:val="36"/>
    </w:rPr>
  </w:style>
  <w:style w:type="paragraph" w:customStyle="1" w:styleId="Headertext">
    <w:name w:val="Header text"/>
    <w:basedOn w:val="Header"/>
    <w:link w:val="HeadertextChar"/>
    <w:qFormat/>
    <w:rsid w:val="000F7602"/>
    <w:rPr>
      <w:rFonts w:ascii="Helvetica Neue" w:hAnsi="Helvetica Neue"/>
      <w:color w:val="00958F"/>
      <w:sz w:val="24"/>
    </w:rPr>
  </w:style>
  <w:style w:type="character" w:customStyle="1" w:styleId="HeaderChar">
    <w:name w:val="Header Char"/>
    <w:link w:val="Header"/>
    <w:rsid w:val="000F7602"/>
    <w:rPr>
      <w:rFonts w:ascii="Verdana" w:hAnsi="Verdana"/>
      <w:sz w:val="22"/>
      <w:szCs w:val="24"/>
    </w:rPr>
  </w:style>
  <w:style w:type="character" w:customStyle="1" w:styleId="HeadertextChar">
    <w:name w:val="Header text Char"/>
    <w:link w:val="Headertext"/>
    <w:rsid w:val="000F7602"/>
    <w:rPr>
      <w:rFonts w:ascii="Helvetica Neue" w:hAnsi="Helvetica Neue"/>
      <w:color w:val="00958F"/>
      <w:sz w:val="24"/>
      <w:szCs w:val="24"/>
    </w:rPr>
  </w:style>
  <w:style w:type="paragraph" w:customStyle="1" w:styleId="Sectionheading">
    <w:name w:val="Section heading"/>
    <w:basedOn w:val="Heading1"/>
    <w:next w:val="Normal"/>
    <w:link w:val="SectionheadingChar"/>
    <w:qFormat/>
    <w:rsid w:val="00DF798C"/>
    <w:pPr>
      <w:spacing w:before="120"/>
    </w:pPr>
    <w:rPr>
      <w:rFonts w:ascii="Arial" w:hAnsi="Arial" w:cs="Arial"/>
      <w:color w:val="00625E"/>
      <w:sz w:val="48"/>
      <w:szCs w:val="36"/>
    </w:rPr>
  </w:style>
  <w:style w:type="character" w:customStyle="1" w:styleId="SectionheadingChar">
    <w:name w:val="Section heading Char"/>
    <w:link w:val="Sectionheading"/>
    <w:rsid w:val="00DF798C"/>
    <w:rPr>
      <w:rFonts w:ascii="Arial" w:eastAsiaTheme="majorEastAsia" w:hAnsi="Arial" w:cs="Arial"/>
      <w:b/>
      <w:bCs/>
      <w:color w:val="00625E"/>
      <w:kern w:val="32"/>
      <w:sz w:val="48"/>
      <w:szCs w:val="36"/>
    </w:rPr>
  </w:style>
  <w:style w:type="paragraph" w:customStyle="1" w:styleId="Normaltext">
    <w:name w:val="Normal text"/>
    <w:basedOn w:val="Salutation"/>
    <w:link w:val="NormaltextChar"/>
    <w:qFormat/>
    <w:rsid w:val="00DF798C"/>
    <w:pPr>
      <w:spacing w:before="120"/>
    </w:pPr>
    <w:rPr>
      <w:rFonts w:ascii="Arial" w:hAnsi="Arial" w:cs="Arial"/>
      <w:sz w:val="24"/>
    </w:rPr>
  </w:style>
  <w:style w:type="character" w:customStyle="1" w:styleId="NormaltextChar">
    <w:name w:val="Normal text Char"/>
    <w:link w:val="Normaltext"/>
    <w:rsid w:val="00DF798C"/>
    <w:rPr>
      <w:rFonts w:ascii="Arial" w:hAnsi="Arial" w:cs="Arial"/>
      <w:sz w:val="24"/>
      <w:szCs w:val="24"/>
    </w:rPr>
  </w:style>
  <w:style w:type="paragraph" w:customStyle="1" w:styleId="Subheading">
    <w:name w:val="Subheading"/>
    <w:basedOn w:val="Heading2"/>
    <w:next w:val="Normal"/>
    <w:link w:val="SubheadingChar"/>
    <w:qFormat/>
    <w:rsid w:val="00DF798C"/>
    <w:pPr>
      <w:spacing w:before="120"/>
    </w:pPr>
    <w:rPr>
      <w:rFonts w:ascii="Arial" w:hAnsi="Arial" w:cs="Arial"/>
      <w:i w:val="0"/>
      <w:color w:val="00625E"/>
      <w:sz w:val="24"/>
    </w:rPr>
  </w:style>
  <w:style w:type="character" w:customStyle="1" w:styleId="SubheadingChar">
    <w:name w:val="Subheading Char"/>
    <w:link w:val="Subheading"/>
    <w:rsid w:val="00DF798C"/>
    <w:rPr>
      <w:rFonts w:ascii="Arial" w:eastAsiaTheme="majorEastAsia" w:hAnsi="Arial" w:cs="Arial"/>
      <w:b/>
      <w:bCs/>
      <w:iCs/>
      <w:color w:val="00625E"/>
      <w:sz w:val="24"/>
      <w:szCs w:val="28"/>
    </w:rPr>
  </w:style>
  <w:style w:type="character" w:customStyle="1" w:styleId="Heading1Char">
    <w:name w:val="Heading 1 Char"/>
    <w:basedOn w:val="DefaultParagraphFont"/>
    <w:link w:val="Heading1"/>
    <w:rsid w:val="002A6DD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PlainText">
    <w:name w:val="Plain Text"/>
    <w:basedOn w:val="Normal"/>
    <w:link w:val="PlainTextChar"/>
    <w:rsid w:val="002A6DD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6DD4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rsid w:val="00053503"/>
  </w:style>
  <w:style w:type="character" w:customStyle="1" w:styleId="SalutationChar">
    <w:name w:val="Salutation Char"/>
    <w:basedOn w:val="DefaultParagraphFont"/>
    <w:link w:val="Salutation"/>
    <w:rsid w:val="00053503"/>
    <w:rPr>
      <w:rFonts w:ascii="Verdana" w:hAnsi="Verdana"/>
      <w:sz w:val="22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CC6A5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B099F"/>
    <w:rPr>
      <w:rFonts w:ascii="Arial" w:hAnsi="Arial" w:cs="Arial"/>
      <w:b/>
      <w:color w:val="00625E"/>
      <w:sz w:val="24"/>
      <w:szCs w:val="24"/>
    </w:rPr>
  </w:style>
  <w:style w:type="paragraph" w:styleId="ListParagraph">
    <w:name w:val="List Paragraph"/>
    <w:basedOn w:val="Normal"/>
    <w:uiPriority w:val="34"/>
    <w:qFormat/>
    <w:rsid w:val="00CB099F"/>
    <w:pPr>
      <w:numPr>
        <w:numId w:val="2"/>
      </w:numPr>
      <w:spacing w:after="120"/>
    </w:pPr>
    <w:rPr>
      <w:rFonts w:ascii="Arial" w:eastAsiaTheme="minorHAnsi" w:hAnsi="Arial" w:cs="Arial"/>
      <w:szCs w:val="22"/>
      <w:lang w:eastAsia="en-US"/>
    </w:rPr>
  </w:style>
  <w:style w:type="character" w:styleId="Hyperlink">
    <w:name w:val="Hyperlink"/>
    <w:basedOn w:val="DefaultParagraphFont"/>
    <w:uiPriority w:val="99"/>
    <w:rsid w:val="00CB09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FEF"/>
    <w:rPr>
      <w:color w:val="605E5C"/>
      <w:shd w:val="clear" w:color="auto" w:fill="E1DFDD"/>
    </w:rPr>
  </w:style>
  <w:style w:type="table" w:styleId="TableGrid">
    <w:name w:val="Table Grid"/>
    <w:basedOn w:val="TableNormal"/>
    <w:rsid w:val="007E76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5871A2"/>
    <w:rPr>
      <w:rFonts w:ascii="Verdana" w:hAnsi="Verdana"/>
      <w:sz w:val="22"/>
      <w:szCs w:val="24"/>
    </w:rPr>
  </w:style>
  <w:style w:type="character" w:styleId="FollowedHyperlink">
    <w:name w:val="FollowedHyperlink"/>
    <w:basedOn w:val="DefaultParagraphFont"/>
    <w:rsid w:val="009955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ofgem.gov.uk/publications/list-all-electricity-licensees-including-suppliers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find-and-update.company-information.service.gov.uk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ofgem.gov.uk/publications/list-all-electricity-licensees-including-supplier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inso365.sharepoint.com/sites/PINSCorporateDocuments/Shared%20Documents/Corporate-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2F9C3F780FB14E87852D40CF54ABBB" ma:contentTypeVersion="18" ma:contentTypeDescription="Create a new document." ma:contentTypeScope="" ma:versionID="ad32713cc4dc7e19619ce81dac011868">
  <xsd:schema xmlns:xsd="http://www.w3.org/2001/XMLSchema" xmlns:xs="http://www.w3.org/2001/XMLSchema" xmlns:p="http://schemas.microsoft.com/office/2006/metadata/properties" xmlns:ns1="http://schemas.microsoft.com/sharepoint/v3" xmlns:ns2="811f8c68-ce00-413e-a331-39e35077626f" xmlns:ns3="55c71498-654d-4428-bb4e-8cbe11e89608" targetNamespace="http://schemas.microsoft.com/office/2006/metadata/properties" ma:root="true" ma:fieldsID="a4796ba39326ae0c8845338961339971" ns1:_="" ns2:_="" ns3:_="">
    <xsd:import namespace="http://schemas.microsoft.com/sharepoint/v3"/>
    <xsd:import namespace="811f8c68-ce00-413e-a331-39e35077626f"/>
    <xsd:import namespace="55c71498-654d-4428-bb4e-8cbe11e896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4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25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f8c68-ce00-413e-a331-39e350776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71498-654d-4428-bb4e-8cbe11e8960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64d807a-368d-47d2-88e5-3dc43ed71a51}" ma:internalName="TaxCatchAll" ma:showField="CatchAllData" ma:web="55c71498-654d-4428-bb4e-8cbe11e896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c71498-654d-4428-bb4e-8cbe11e89608" xsi:nil="true"/>
    <SharedWithUsers xmlns="55c71498-654d-4428-bb4e-8cbe11e89608">
      <UserInfo>
        <DisplayName>Jacobs, Benjamin</DisplayName>
        <AccountId>3267</AccountId>
        <AccountType/>
      </UserInfo>
      <UserInfo>
        <DisplayName>CorpComms</DisplayName>
        <AccountId>2004</AccountId>
        <AccountType/>
      </UserInfo>
      <UserInfo>
        <DisplayName>Bond, Peter</DisplayName>
        <AccountId>22</AccountId>
        <AccountType/>
      </UserInfo>
    </SharedWithUsers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isl xmlns:xsi="http://www.w3.org/2001/XMLSchema-instance" xmlns:xsd="http://www.w3.org/2001/XMLSchema" xmlns="http://www.boldonjames.com/2008/01/sie/internal/label" sislVersion="0" policy="8270c081-d9f3-48ae-83c7-c2320a8ca25c"/>
</file>

<file path=customXml/itemProps1.xml><?xml version="1.0" encoding="utf-8"?>
<ds:datastoreItem xmlns:ds="http://schemas.openxmlformats.org/officeDocument/2006/customXml" ds:itemID="{93250E71-E631-49C1-8D58-9B6D1BAB2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11f8c68-ce00-413e-a331-39e35077626f"/>
    <ds:schemaRef ds:uri="55c71498-654d-4428-bb4e-8cbe11e896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F972FB-999C-4447-AD25-D2BBE29B36FF}">
  <ds:schemaRefs>
    <ds:schemaRef ds:uri="http://schemas.microsoft.com/office/2006/metadata/properties"/>
    <ds:schemaRef ds:uri="http://schemas.microsoft.com/office/infopath/2007/PartnerControls"/>
    <ds:schemaRef ds:uri="55c71498-654d-4428-bb4e-8cbe11e89608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EE85F38-299B-4F7D-9033-CF8BEAF44D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FD3FB6-DF5C-4F7D-A90D-0674297923A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AC06311-D2C3-491E-A10C-3F9D726612B7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Corporate-Report.dotx</Template>
  <TotalTime>2738</TotalTime>
  <Pages>4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Planning Inspectorate</Company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Gerulaitis, Joanna</dc:creator>
  <cp:keywords/>
  <cp:lastModifiedBy>Jo Gerulaitis</cp:lastModifiedBy>
  <cp:revision>82</cp:revision>
  <dcterms:created xsi:type="dcterms:W3CDTF">2025-02-04T11:46:00Z</dcterms:created>
  <dcterms:modified xsi:type="dcterms:W3CDTF">2026-02-11T18:30:00Z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de722390-f034-47ee-9362-0eb5aa9bc361</vt:lpwstr>
  </property>
  <property fmtid="{D5CDD505-2E9C-101B-9397-08002B2CF9AE}" pid="3" name="bjDocumentSecurityLabel">
    <vt:lpwstr>No Marking</vt:lpwstr>
  </property>
  <property fmtid="{D5CDD505-2E9C-101B-9397-08002B2CF9AE}" pid="4" name="bjSaver">
    <vt:lpwstr>7ngKOj0+ys5nyNzuzylhMFupQuwXEu3E</vt:lpwstr>
  </property>
  <property fmtid="{D5CDD505-2E9C-101B-9397-08002B2CF9AE}" pid="5" name="ContentTypeId">
    <vt:lpwstr>0x010100C82F9C3F780FB14E87852D40CF54ABBB</vt:lpwstr>
  </property>
  <property fmtid="{D5CDD505-2E9C-101B-9397-08002B2CF9AE}" pid="6" name="MediaServiceImageTags">
    <vt:lpwstr/>
  </property>
  <property fmtid="{D5CDD505-2E9C-101B-9397-08002B2CF9AE}" pid="7" name="Order">
    <vt:r8>101449500</vt:r8>
  </property>
  <property fmtid="{D5CDD505-2E9C-101B-9397-08002B2CF9AE}" pid="8" name="xd_Signature">
    <vt:bool>false</vt:bool>
  </property>
  <property fmtid="{D5CDD505-2E9C-101B-9397-08002B2CF9AE}" pid="9" name="SharedWithUsers">
    <vt:lpwstr>3267;#Jacobs, Benjamin;#2004;#CorpComms;#22;#Bond, Peter</vt:lpwstr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